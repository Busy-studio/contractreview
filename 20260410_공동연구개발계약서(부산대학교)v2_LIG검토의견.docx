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92F" w14:textId="77777777" w:rsidR="006549BA" w:rsidRPr="006549BA" w:rsidRDefault="006549BA" w:rsidP="006549BA">
      <w:pPr>
        <w:rPr>
          <w:rFonts w:eastAsia="바탕"/>
        </w:rPr>
      </w:pPr>
      <w:bookmarkStart w:id="0" w:name="_Toc237329220"/>
    </w:p>
    <w:p w14:paraId="30BAD1BE" w14:textId="690F2B88" w:rsidR="00C707C9" w:rsidRPr="003755D6" w:rsidRDefault="003544EA" w:rsidP="006E1BD9">
      <w:pPr>
        <w:pStyle w:val="11"/>
        <w:numPr>
          <w:ilvl w:val="0"/>
          <w:numId w:val="0"/>
        </w:numPr>
        <w:spacing w:before="480" w:afterLines="0"/>
        <w:rPr>
          <w:rFonts w:ascii="Times New Roman" w:eastAsia="바탕" w:hAnsi="Times New Roman"/>
          <w:sz w:val="32"/>
          <w:szCs w:val="32"/>
        </w:rPr>
      </w:pPr>
      <w:r w:rsidRPr="003755D6">
        <w:rPr>
          <w:rFonts w:ascii="Times New Roman" w:eastAsia="바탕" w:hAnsi="Times New Roman"/>
          <w:sz w:val="32"/>
          <w:szCs w:val="32"/>
        </w:rPr>
        <w:t>『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>천리안위성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 5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>호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(GK5) </w:t>
      </w:r>
      <w:proofErr w:type="spellStart"/>
      <w:r w:rsidR="00EC3637" w:rsidRPr="00EC3637">
        <w:rPr>
          <w:rFonts w:ascii="Times New Roman" w:eastAsia="바탕" w:hAnsi="Times New Roman" w:hint="eastAsia"/>
          <w:sz w:val="32"/>
          <w:szCs w:val="32"/>
        </w:rPr>
        <w:t>궤도전이</w:t>
      </w:r>
      <w:proofErr w:type="spellEnd"/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 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>및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 </w:t>
      </w:r>
      <w:proofErr w:type="spellStart"/>
      <w:r w:rsidR="00EC3637" w:rsidRPr="00EC3637">
        <w:rPr>
          <w:rFonts w:ascii="Times New Roman" w:eastAsia="바탕" w:hAnsi="Times New Roman" w:hint="eastAsia"/>
          <w:sz w:val="32"/>
          <w:szCs w:val="32"/>
        </w:rPr>
        <w:t>궤도유지</w:t>
      </w:r>
      <w:proofErr w:type="spellEnd"/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 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>설계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 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>및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 xml:space="preserve"> </w:t>
      </w:r>
      <w:r w:rsidR="00EC3637" w:rsidRPr="00EC3637">
        <w:rPr>
          <w:rFonts w:ascii="Times New Roman" w:eastAsia="바탕" w:hAnsi="Times New Roman" w:hint="eastAsia"/>
          <w:sz w:val="32"/>
          <w:szCs w:val="32"/>
        </w:rPr>
        <w:t>분석</w:t>
      </w:r>
      <w:r w:rsidRPr="003755D6">
        <w:rPr>
          <w:rFonts w:ascii="Times New Roman" w:eastAsia="바탕" w:hAnsi="Times New Roman"/>
          <w:sz w:val="32"/>
          <w:szCs w:val="32"/>
        </w:rPr>
        <w:t>』</w:t>
      </w:r>
    </w:p>
    <w:p w14:paraId="0A0D2EA2" w14:textId="4D1431B7" w:rsidR="00B2569E" w:rsidRPr="003755D6" w:rsidRDefault="00ED63E4" w:rsidP="006E1BD9">
      <w:pPr>
        <w:pStyle w:val="11"/>
        <w:numPr>
          <w:ilvl w:val="0"/>
          <w:numId w:val="0"/>
        </w:numPr>
        <w:spacing w:afterLines="0" w:after="480"/>
        <w:rPr>
          <w:rFonts w:ascii="Times New Roman" w:eastAsia="바탕" w:hAnsi="Times New Roman"/>
          <w:sz w:val="44"/>
          <w:szCs w:val="44"/>
        </w:rPr>
      </w:pPr>
      <w:r>
        <w:rPr>
          <w:rFonts w:ascii="Times New Roman" w:eastAsia="바탕" w:hAnsi="Times New Roman" w:hint="eastAsia"/>
          <w:sz w:val="44"/>
          <w:szCs w:val="44"/>
        </w:rPr>
        <w:t>공동연구개발계약서</w:t>
      </w:r>
    </w:p>
    <w:p w14:paraId="36C2B0B4" w14:textId="77777777" w:rsidR="006549BA" w:rsidRPr="00D42E89" w:rsidRDefault="006549BA" w:rsidP="006549BA">
      <w:pPr>
        <w:rPr>
          <w:rFonts w:eastAsia="바탕"/>
        </w:rPr>
      </w:pPr>
    </w:p>
    <w:p w14:paraId="6601B78A" w14:textId="07F194A7" w:rsidR="006549BA" w:rsidRPr="006549BA" w:rsidRDefault="006549BA" w:rsidP="006549BA">
      <w:pPr>
        <w:jc w:val="center"/>
        <w:rPr>
          <w:rFonts w:eastAsia="바탕"/>
          <w:sz w:val="24"/>
        </w:rPr>
      </w:pPr>
      <w:r>
        <w:rPr>
          <w:rFonts w:eastAsia="바탕" w:hint="eastAsia"/>
          <w:sz w:val="24"/>
        </w:rPr>
        <w:t xml:space="preserve">&lt; </w:t>
      </w:r>
      <w:proofErr w:type="spellStart"/>
      <w:r w:rsidRPr="006549BA">
        <w:rPr>
          <w:rFonts w:eastAsia="바탕" w:hint="eastAsia"/>
          <w:sz w:val="24"/>
        </w:rPr>
        <w:t>계약번호</w:t>
      </w:r>
      <w:proofErr w:type="spellEnd"/>
      <w:r w:rsidRPr="006549BA">
        <w:rPr>
          <w:rFonts w:eastAsia="바탕"/>
          <w:sz w:val="24"/>
        </w:rPr>
        <w:t xml:space="preserve"> </w:t>
      </w:r>
      <w:r w:rsidRPr="006549BA">
        <w:rPr>
          <w:rFonts w:eastAsia="바탕" w:hint="eastAsia"/>
          <w:sz w:val="24"/>
        </w:rPr>
        <w:t>제</w:t>
      </w:r>
      <w:r w:rsidR="00791520">
        <w:rPr>
          <w:rFonts w:eastAsia="바탕" w:hint="eastAsia"/>
          <w:sz w:val="24"/>
        </w:rPr>
        <w:t>[</w:t>
      </w:r>
      <w:r w:rsidR="00791520">
        <w:rPr>
          <w:rFonts w:eastAsia="바탕" w:hint="eastAsia"/>
          <w:sz w:val="24"/>
          <w:highlight w:val="yellow"/>
        </w:rPr>
        <w:t>0000</w:t>
      </w:r>
      <w:r w:rsidRPr="006549BA">
        <w:rPr>
          <w:rFonts w:eastAsia="바탕" w:hint="eastAsia"/>
          <w:sz w:val="24"/>
          <w:highlight w:val="yellow"/>
        </w:rPr>
        <w:t>00</w:t>
      </w:r>
      <w:r w:rsidR="00791520">
        <w:rPr>
          <w:rFonts w:eastAsia="바탕" w:hint="eastAsia"/>
          <w:sz w:val="24"/>
        </w:rPr>
        <w:t>]</w:t>
      </w:r>
      <w:r w:rsidRPr="006549BA">
        <w:rPr>
          <w:rFonts w:eastAsia="바탕" w:hint="eastAsia"/>
          <w:sz w:val="24"/>
        </w:rPr>
        <w:t>호</w:t>
      </w:r>
      <w:r>
        <w:rPr>
          <w:rFonts w:eastAsia="바탕" w:hint="eastAsia"/>
          <w:sz w:val="24"/>
        </w:rPr>
        <w:t xml:space="preserve"> &gt;</w:t>
      </w:r>
    </w:p>
    <w:p w14:paraId="6AEB1447" w14:textId="77777777" w:rsidR="00475E78" w:rsidRPr="003755D6" w:rsidRDefault="00475E78" w:rsidP="006549BA">
      <w:pPr>
        <w:rPr>
          <w:rFonts w:eastAsia="바탕"/>
        </w:rPr>
      </w:pPr>
    </w:p>
    <w:p w14:paraId="5775DE41" w14:textId="77777777" w:rsidR="00475E78" w:rsidRPr="003755D6" w:rsidRDefault="00475E78" w:rsidP="00475E78">
      <w:pPr>
        <w:rPr>
          <w:rFonts w:eastAsia="바탕"/>
        </w:rPr>
      </w:pPr>
    </w:p>
    <w:p w14:paraId="5FDC4432" w14:textId="77777777" w:rsidR="00475E78" w:rsidRPr="003755D6" w:rsidRDefault="00475E78" w:rsidP="00475E78">
      <w:pPr>
        <w:rPr>
          <w:rFonts w:eastAsia="바탕"/>
        </w:rPr>
      </w:pPr>
    </w:p>
    <w:p w14:paraId="2031112D" w14:textId="77777777" w:rsidR="00EF79FA" w:rsidRPr="003755D6" w:rsidRDefault="00EF79FA" w:rsidP="00475E78">
      <w:pPr>
        <w:rPr>
          <w:rFonts w:eastAsia="바탕"/>
        </w:rPr>
      </w:pPr>
    </w:p>
    <w:p w14:paraId="156CAB1D" w14:textId="77777777" w:rsidR="00EF79FA" w:rsidRPr="003755D6" w:rsidRDefault="00EF79FA" w:rsidP="00475E78">
      <w:pPr>
        <w:rPr>
          <w:rFonts w:eastAsia="바탕"/>
        </w:rPr>
      </w:pPr>
    </w:p>
    <w:p w14:paraId="04ED411E" w14:textId="77777777" w:rsidR="00EF79FA" w:rsidRPr="003755D6" w:rsidRDefault="00EF79FA" w:rsidP="00475E78">
      <w:pPr>
        <w:rPr>
          <w:rFonts w:eastAsia="바탕"/>
        </w:rPr>
      </w:pPr>
    </w:p>
    <w:p w14:paraId="1CE7DD9D" w14:textId="77777777" w:rsidR="00EF79FA" w:rsidRDefault="00EF79FA" w:rsidP="00475E78">
      <w:pPr>
        <w:rPr>
          <w:rFonts w:eastAsia="바탕"/>
        </w:rPr>
      </w:pPr>
    </w:p>
    <w:p w14:paraId="062D8EFB" w14:textId="77777777" w:rsidR="00ED63E4" w:rsidRDefault="00ED63E4" w:rsidP="00475E78">
      <w:pPr>
        <w:rPr>
          <w:rFonts w:eastAsia="바탕"/>
        </w:rPr>
      </w:pPr>
    </w:p>
    <w:p w14:paraId="1CD2D67A" w14:textId="77777777" w:rsidR="006E1BD9" w:rsidRDefault="006E1BD9" w:rsidP="00475E78">
      <w:pPr>
        <w:rPr>
          <w:rFonts w:eastAsia="바탕"/>
        </w:rPr>
      </w:pPr>
    </w:p>
    <w:p w14:paraId="5F7ACF00" w14:textId="77777777" w:rsidR="00ED63E4" w:rsidRDefault="00ED63E4" w:rsidP="00475E78">
      <w:pPr>
        <w:rPr>
          <w:rFonts w:eastAsia="바탕"/>
        </w:rPr>
      </w:pPr>
    </w:p>
    <w:p w14:paraId="05641430" w14:textId="77777777" w:rsidR="00ED63E4" w:rsidRDefault="00ED63E4" w:rsidP="00475E78">
      <w:pPr>
        <w:rPr>
          <w:rFonts w:eastAsia="바탕"/>
        </w:rPr>
      </w:pPr>
    </w:p>
    <w:p w14:paraId="6B67191A" w14:textId="77777777" w:rsidR="00ED63E4" w:rsidRPr="003755D6" w:rsidRDefault="00ED63E4" w:rsidP="00475E78">
      <w:pPr>
        <w:rPr>
          <w:rFonts w:eastAsia="바탕"/>
        </w:rPr>
      </w:pPr>
    </w:p>
    <w:p w14:paraId="6D3AE5F7" w14:textId="77777777" w:rsidR="00EF79FA" w:rsidRPr="003755D6" w:rsidRDefault="00EF79FA" w:rsidP="00EF79FA">
      <w:pPr>
        <w:jc w:val="center"/>
        <w:rPr>
          <w:rFonts w:eastAsia="바탕"/>
        </w:rPr>
      </w:pPr>
      <w:r w:rsidRPr="003755D6">
        <w:rPr>
          <w:rFonts w:eastAsia="바탕"/>
        </w:rPr>
        <w:t>- LIG</w:t>
      </w:r>
      <w:r w:rsidR="004615FA" w:rsidRPr="003755D6">
        <w:rPr>
          <w:rFonts w:eastAsia="바탕"/>
        </w:rPr>
        <w:t>넥스원</w:t>
      </w:r>
      <w:r w:rsidR="00452F66" w:rsidRPr="003755D6">
        <w:rPr>
          <w:rFonts w:eastAsia="바탕"/>
        </w:rPr>
        <w:t xml:space="preserve"> </w:t>
      </w:r>
      <w:r w:rsidR="00452F66" w:rsidRPr="003755D6">
        <w:rPr>
          <w:rFonts w:eastAsia="바탕"/>
        </w:rPr>
        <w:t>주식회사</w:t>
      </w:r>
      <w:r w:rsidRPr="003755D6">
        <w:rPr>
          <w:rFonts w:eastAsia="바탕"/>
        </w:rPr>
        <w:t xml:space="preserve"> -</w:t>
      </w:r>
    </w:p>
    <w:p w14:paraId="079527C0" w14:textId="77777777" w:rsidR="00EF79FA" w:rsidRPr="003755D6" w:rsidRDefault="00EF79FA" w:rsidP="00475E78">
      <w:pPr>
        <w:rPr>
          <w:rFonts w:eastAsia="바탕"/>
        </w:rPr>
      </w:pPr>
    </w:p>
    <w:p w14:paraId="00229D56" w14:textId="77777777" w:rsidR="0047250B" w:rsidRPr="003755D6" w:rsidRDefault="0047250B" w:rsidP="00475E78">
      <w:pPr>
        <w:rPr>
          <w:rFonts w:eastAsia="바탕"/>
        </w:rPr>
      </w:pPr>
    </w:p>
    <w:p w14:paraId="4AFAA2A4" w14:textId="77777777" w:rsidR="0047250B" w:rsidRPr="003755D6" w:rsidRDefault="0047250B" w:rsidP="00475E78">
      <w:pPr>
        <w:rPr>
          <w:rFonts w:eastAsia="바탕"/>
        </w:rPr>
      </w:pPr>
    </w:p>
    <w:p w14:paraId="0C3E427A" w14:textId="19EE4832" w:rsidR="00EF79FA" w:rsidRPr="003755D6" w:rsidRDefault="00EF79FA" w:rsidP="00EF79FA">
      <w:pPr>
        <w:jc w:val="center"/>
        <w:rPr>
          <w:rFonts w:eastAsia="바탕"/>
        </w:rPr>
      </w:pPr>
      <w:r w:rsidRPr="003755D6">
        <w:rPr>
          <w:rFonts w:eastAsia="바탕"/>
        </w:rPr>
        <w:t xml:space="preserve">- </w:t>
      </w:r>
      <w:r w:rsidR="00EC3637">
        <w:rPr>
          <w:rFonts w:eastAsia="바탕" w:hint="eastAsia"/>
        </w:rPr>
        <w:t>부산대학교</w:t>
      </w:r>
      <w:r w:rsidR="00EC3637">
        <w:rPr>
          <w:rFonts w:eastAsia="바탕" w:hint="eastAsia"/>
        </w:rPr>
        <w:t xml:space="preserve"> </w:t>
      </w:r>
      <w:proofErr w:type="spellStart"/>
      <w:r w:rsidR="00EC3637">
        <w:rPr>
          <w:rFonts w:eastAsia="바탕" w:hint="eastAsia"/>
        </w:rPr>
        <w:t>산학협력단</w:t>
      </w:r>
      <w:proofErr w:type="spellEnd"/>
      <w:r w:rsidRPr="003755D6">
        <w:rPr>
          <w:rFonts w:eastAsia="바탕"/>
        </w:rPr>
        <w:t xml:space="preserve"> -</w:t>
      </w:r>
    </w:p>
    <w:p w14:paraId="4B88FC77" w14:textId="77777777" w:rsidR="00EF79FA" w:rsidRPr="003755D6" w:rsidRDefault="00EF79FA" w:rsidP="00475E78">
      <w:pPr>
        <w:rPr>
          <w:rFonts w:eastAsia="바탕"/>
        </w:rPr>
      </w:pPr>
    </w:p>
    <w:p w14:paraId="614A3945" w14:textId="77777777" w:rsidR="00475E78" w:rsidRPr="003755D6" w:rsidRDefault="00475E78" w:rsidP="00475E78">
      <w:pPr>
        <w:rPr>
          <w:rFonts w:eastAsia="바탕"/>
        </w:rPr>
      </w:pPr>
    </w:p>
    <w:p w14:paraId="7783F650" w14:textId="77777777" w:rsidR="00475E78" w:rsidRPr="00EC3637" w:rsidRDefault="00475E78" w:rsidP="00475E78">
      <w:pPr>
        <w:rPr>
          <w:rFonts w:eastAsia="바탕"/>
        </w:rPr>
        <w:sectPr w:rsidR="00475E78" w:rsidRPr="00EC3637" w:rsidSect="001123F6">
          <w:headerReference w:type="default" r:id="rId8"/>
          <w:headerReference w:type="first" r:id="rId9"/>
          <w:pgSz w:w="11906" w:h="16838" w:code="9"/>
          <w:pgMar w:top="1985" w:right="1701" w:bottom="1701" w:left="1701" w:header="851" w:footer="992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  <w:titlePg/>
          <w:docGrid w:linePitch="299"/>
        </w:sectPr>
      </w:pPr>
    </w:p>
    <w:bookmarkEnd w:id="0"/>
    <w:p w14:paraId="1C8D4AA2" w14:textId="69FE5F99" w:rsidR="00BB5651" w:rsidRPr="003755D6" w:rsidRDefault="00ED63E4" w:rsidP="006E1BD9">
      <w:pPr>
        <w:pStyle w:val="11"/>
        <w:numPr>
          <w:ilvl w:val="0"/>
          <w:numId w:val="0"/>
        </w:numPr>
        <w:spacing w:before="0" w:afterLines="0" w:after="240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lastRenderedPageBreak/>
        <w:t>공동연구개발</w:t>
      </w:r>
      <w:r w:rsidR="00D057EB" w:rsidRPr="003755D6">
        <w:rPr>
          <w:rFonts w:ascii="Times New Roman" w:eastAsia="바탕" w:hAnsi="Times New Roman"/>
        </w:rPr>
        <w:t>계약서</w:t>
      </w:r>
    </w:p>
    <w:p w14:paraId="7374EE28" w14:textId="76D90192" w:rsidR="00BB5651" w:rsidRPr="003755D6" w:rsidRDefault="00BB5651" w:rsidP="00004E6E">
      <w:pPr>
        <w:rPr>
          <w:rFonts w:eastAsia="바탕"/>
        </w:rPr>
      </w:pP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ED63E4" w:rsidRPr="00ED63E4">
        <w:rPr>
          <w:rFonts w:eastAsia="바탕" w:hint="eastAsia"/>
        </w:rPr>
        <w:t>공동연구개발계약서</w:t>
      </w:r>
      <w:r w:rsidRPr="00ED63E4">
        <w:rPr>
          <w:rFonts w:eastAsia="바탕"/>
        </w:rPr>
        <w:t>(</w:t>
      </w:r>
      <w:r w:rsidRPr="003755D6">
        <w:rPr>
          <w:rFonts w:eastAsia="바탕"/>
        </w:rPr>
        <w:t>이하</w:t>
      </w:r>
      <w:r w:rsidRPr="003755D6">
        <w:rPr>
          <w:rFonts w:eastAsia="바탕"/>
        </w:rPr>
        <w:t xml:space="preserve"> </w:t>
      </w:r>
      <w:r w:rsidR="00AC4DCA" w:rsidRPr="003755D6">
        <w:rPr>
          <w:rFonts w:eastAsia="바탕"/>
        </w:rPr>
        <w:t>“</w:t>
      </w:r>
      <w:r w:rsidR="001A5797" w:rsidRPr="003755D6">
        <w:rPr>
          <w:rFonts w:eastAsia="바탕"/>
          <w:b/>
        </w:rPr>
        <w:t>본</w:t>
      </w:r>
      <w:r w:rsidR="001A5797" w:rsidRPr="003755D6">
        <w:rPr>
          <w:rFonts w:eastAsia="바탕"/>
          <w:b/>
        </w:rPr>
        <w:t xml:space="preserve"> </w:t>
      </w:r>
      <w:r w:rsidR="001A5797" w:rsidRPr="003755D6">
        <w:rPr>
          <w:rFonts w:eastAsia="바탕"/>
          <w:b/>
        </w:rPr>
        <w:t>계약</w:t>
      </w:r>
      <w:r w:rsidR="00AC4DCA" w:rsidRPr="003755D6">
        <w:rPr>
          <w:rFonts w:eastAsia="바탕"/>
        </w:rPr>
        <w:t>”</w:t>
      </w:r>
      <w:r w:rsidR="001A5797" w:rsidRPr="003755D6">
        <w:rPr>
          <w:rFonts w:eastAsia="바탕"/>
        </w:rPr>
        <w:t xml:space="preserve"> </w:t>
      </w:r>
      <w:r w:rsidR="001A5797" w:rsidRPr="003755D6">
        <w:rPr>
          <w:rFonts w:eastAsia="바탕"/>
        </w:rPr>
        <w:t>또는</w:t>
      </w:r>
      <w:r w:rsidR="001A5797" w:rsidRPr="003755D6">
        <w:rPr>
          <w:rFonts w:eastAsia="바탕"/>
        </w:rPr>
        <w:t xml:space="preserve"> </w:t>
      </w:r>
      <w:r w:rsidR="00AC4DCA" w:rsidRPr="003755D6">
        <w:rPr>
          <w:rFonts w:eastAsia="바탕"/>
        </w:rPr>
        <w:t>“</w:t>
      </w:r>
      <w:r w:rsidR="001B355C" w:rsidRPr="003755D6">
        <w:rPr>
          <w:rFonts w:eastAsia="바탕"/>
          <w:b/>
        </w:rPr>
        <w:t>본</w:t>
      </w:r>
      <w:r w:rsidR="001B355C" w:rsidRPr="003755D6">
        <w:rPr>
          <w:rFonts w:eastAsia="바탕"/>
          <w:b/>
        </w:rPr>
        <w:t xml:space="preserve"> </w:t>
      </w:r>
      <w:r w:rsidR="00F85934" w:rsidRPr="003755D6">
        <w:rPr>
          <w:rFonts w:eastAsia="바탕"/>
          <w:b/>
        </w:rPr>
        <w:t>계약</w:t>
      </w:r>
      <w:r w:rsidR="00A63657" w:rsidRPr="003755D6">
        <w:rPr>
          <w:rFonts w:eastAsia="바탕"/>
          <w:b/>
        </w:rPr>
        <w:t>서</w:t>
      </w:r>
      <w:r w:rsidR="00AC4DCA" w:rsidRPr="003755D6">
        <w:rPr>
          <w:rFonts w:eastAsia="바탕"/>
        </w:rPr>
        <w:t>”</w:t>
      </w:r>
      <w:r w:rsidRPr="003755D6">
        <w:rPr>
          <w:rFonts w:eastAsia="바탕"/>
        </w:rPr>
        <w:t>)</w:t>
      </w:r>
      <w:r w:rsidR="00FB43A3" w:rsidRPr="003755D6">
        <w:rPr>
          <w:rFonts w:eastAsia="바탕"/>
        </w:rPr>
        <w:t>는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다음의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당사자들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사이에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체결되었다</w:t>
      </w:r>
      <w:r w:rsidRPr="003755D6">
        <w:rPr>
          <w:rFonts w:eastAsia="바탕"/>
        </w:rPr>
        <w:t>.</w:t>
      </w:r>
    </w:p>
    <w:p w14:paraId="67E17568" w14:textId="77777777" w:rsidR="0089273D" w:rsidRPr="003755D6" w:rsidRDefault="00452F66" w:rsidP="006243C3">
      <w:pPr>
        <w:spacing w:before="360" w:line="22" w:lineRule="atLeast"/>
        <w:ind w:leftChars="280" w:left="616"/>
        <w:rPr>
          <w:rFonts w:eastAsia="바탕"/>
        </w:rPr>
      </w:pPr>
      <w:r w:rsidRPr="003755D6">
        <w:rPr>
          <w:rFonts w:eastAsia="바탕"/>
          <w:b/>
        </w:rPr>
        <w:t>LIG</w:t>
      </w:r>
      <w:r w:rsidR="00004E6E" w:rsidRPr="003755D6">
        <w:rPr>
          <w:rFonts w:eastAsia="바탕"/>
          <w:b/>
        </w:rPr>
        <w:t>넥스원</w:t>
      </w:r>
      <w:r w:rsidR="00004E6E" w:rsidRPr="003755D6">
        <w:rPr>
          <w:rFonts w:eastAsia="바탕"/>
          <w:b/>
        </w:rPr>
        <w:t xml:space="preserve"> </w:t>
      </w:r>
      <w:r w:rsidR="00004E6E" w:rsidRPr="003755D6">
        <w:rPr>
          <w:rFonts w:eastAsia="바탕"/>
          <w:b/>
        </w:rPr>
        <w:t>주식회사</w:t>
      </w:r>
    </w:p>
    <w:p w14:paraId="4F6200CE" w14:textId="77777777" w:rsidR="0089273D" w:rsidRPr="003755D6" w:rsidRDefault="00B67FCE" w:rsidP="00DE3DEC">
      <w:pPr>
        <w:spacing w:before="60" w:line="22" w:lineRule="atLeast"/>
        <w:ind w:leftChars="280" w:left="616"/>
        <w:rPr>
          <w:rFonts w:eastAsia="바탕"/>
          <w:b/>
        </w:rPr>
      </w:pPr>
      <w:r w:rsidRPr="003755D6">
        <w:rPr>
          <w:rFonts w:eastAsia="바탕"/>
        </w:rPr>
        <w:t>경기도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용인시</w:t>
      </w:r>
      <w:r w:rsidRPr="003755D6">
        <w:rPr>
          <w:rFonts w:eastAsia="바탕"/>
        </w:rPr>
        <w:t xml:space="preserve"> </w:t>
      </w:r>
      <w:proofErr w:type="spellStart"/>
      <w:r w:rsidRPr="003755D6">
        <w:rPr>
          <w:rFonts w:eastAsia="바탕"/>
        </w:rPr>
        <w:t>기흥구</w:t>
      </w:r>
      <w:proofErr w:type="spellEnd"/>
      <w:r w:rsidRPr="003755D6">
        <w:rPr>
          <w:rFonts w:eastAsia="바탕"/>
        </w:rPr>
        <w:t xml:space="preserve"> </w:t>
      </w:r>
      <w:proofErr w:type="spellStart"/>
      <w:r w:rsidRPr="003755D6">
        <w:rPr>
          <w:rFonts w:eastAsia="바탕"/>
        </w:rPr>
        <w:t>마북로</w:t>
      </w:r>
      <w:proofErr w:type="spellEnd"/>
      <w:r w:rsidRPr="003755D6">
        <w:rPr>
          <w:rFonts w:eastAsia="바탕"/>
        </w:rPr>
        <w:t xml:space="preserve"> 207(</w:t>
      </w:r>
      <w:proofErr w:type="spellStart"/>
      <w:r w:rsidRPr="003755D6">
        <w:rPr>
          <w:rFonts w:eastAsia="바탕"/>
        </w:rPr>
        <w:t>마북동</w:t>
      </w:r>
      <w:proofErr w:type="spellEnd"/>
      <w:r w:rsidRPr="003755D6">
        <w:rPr>
          <w:rFonts w:eastAsia="바탕"/>
        </w:rPr>
        <w:t>)</w:t>
      </w:r>
    </w:p>
    <w:p w14:paraId="7DC5B97F" w14:textId="77777777" w:rsidR="0089273D" w:rsidRPr="003755D6" w:rsidRDefault="0089273D" w:rsidP="00DE3DEC">
      <w:pPr>
        <w:spacing w:before="60" w:line="22" w:lineRule="atLeast"/>
        <w:ind w:leftChars="280" w:left="616"/>
        <w:rPr>
          <w:rFonts w:eastAsia="바탕"/>
        </w:rPr>
      </w:pPr>
      <w:r w:rsidRPr="003755D6">
        <w:rPr>
          <w:rFonts w:eastAsia="바탕"/>
        </w:rPr>
        <w:t>(</w:t>
      </w:r>
      <w:r w:rsidRPr="003755D6">
        <w:rPr>
          <w:rFonts w:eastAsia="바탕"/>
        </w:rPr>
        <w:t>이하</w:t>
      </w:r>
      <w:r w:rsidRPr="003755D6">
        <w:rPr>
          <w:rFonts w:eastAsia="바탕"/>
        </w:rPr>
        <w:t xml:space="preserve"> </w:t>
      </w:r>
      <w:r w:rsidR="00AB2FB6" w:rsidRPr="003755D6">
        <w:rPr>
          <w:rFonts w:eastAsia="바탕"/>
        </w:rPr>
        <w:t>“</w:t>
      </w:r>
      <w:r w:rsidR="00ED63E4">
        <w:rPr>
          <w:rFonts w:eastAsia="바탕" w:hint="eastAsia"/>
          <w:b/>
        </w:rPr>
        <w:t>위탁자</w:t>
      </w:r>
      <w:r w:rsidR="00AB2FB6" w:rsidRPr="003755D6">
        <w:rPr>
          <w:rFonts w:eastAsia="바탕"/>
        </w:rPr>
        <w:t>”</w:t>
      </w:r>
      <w:r w:rsidRPr="003755D6">
        <w:rPr>
          <w:rFonts w:eastAsia="바탕"/>
        </w:rPr>
        <w:t>)</w:t>
      </w:r>
    </w:p>
    <w:p w14:paraId="256A3519" w14:textId="3A156FA9" w:rsidR="0089273D" w:rsidRPr="00EC3637" w:rsidRDefault="00EC3637" w:rsidP="006243C3">
      <w:pPr>
        <w:spacing w:before="480" w:line="22" w:lineRule="atLeast"/>
        <w:ind w:leftChars="280" w:left="616"/>
        <w:rPr>
          <w:rFonts w:eastAsia="바탕"/>
          <w:b/>
        </w:rPr>
      </w:pPr>
      <w:r w:rsidRPr="00EC3637">
        <w:rPr>
          <w:rFonts w:eastAsia="바탕" w:hint="eastAsia"/>
          <w:b/>
        </w:rPr>
        <w:t>부산대학교</w:t>
      </w:r>
      <w:r w:rsidRPr="00EC3637">
        <w:rPr>
          <w:rFonts w:eastAsia="바탕" w:hint="eastAsia"/>
          <w:b/>
        </w:rPr>
        <w:t xml:space="preserve"> </w:t>
      </w:r>
      <w:proofErr w:type="spellStart"/>
      <w:r w:rsidRPr="00EC3637">
        <w:rPr>
          <w:rFonts w:eastAsia="바탕" w:hint="eastAsia"/>
          <w:b/>
        </w:rPr>
        <w:t>산학협력단</w:t>
      </w:r>
      <w:proofErr w:type="spellEnd"/>
    </w:p>
    <w:p w14:paraId="472C56C4" w14:textId="444A7048" w:rsidR="00EC3637" w:rsidRPr="00EC3637" w:rsidRDefault="00EC3637" w:rsidP="00DE3DEC">
      <w:pPr>
        <w:spacing w:before="60" w:line="22" w:lineRule="atLeast"/>
        <w:ind w:leftChars="280" w:left="616"/>
        <w:rPr>
          <w:rFonts w:eastAsia="바탕"/>
        </w:rPr>
      </w:pPr>
      <w:r w:rsidRPr="00EC3637">
        <w:rPr>
          <w:rFonts w:ascii="바탕" w:eastAsia="바탕" w:hAnsi="바탕" w:cs="바탕" w:hint="eastAsia"/>
          <w:kern w:val="0"/>
          <w:szCs w:val="22"/>
        </w:rPr>
        <w:t>부산광역시</w:t>
      </w:r>
      <w:r w:rsidRPr="00EC3637">
        <w:rPr>
          <w:rFonts w:ascii="Haansoft20Batang" w:eastAsia="Haansoft20Batang" w:cs="Haansoft20Batang"/>
          <w:kern w:val="0"/>
          <w:szCs w:val="22"/>
        </w:rPr>
        <w:t xml:space="preserve"> </w:t>
      </w:r>
      <w:r w:rsidRPr="00EC3637">
        <w:rPr>
          <w:rFonts w:ascii="바탕" w:eastAsia="바탕" w:hAnsi="바탕" w:cs="바탕" w:hint="eastAsia"/>
          <w:kern w:val="0"/>
          <w:szCs w:val="22"/>
        </w:rPr>
        <w:t>금정구</w:t>
      </w:r>
      <w:r w:rsidRPr="00EC3637">
        <w:rPr>
          <w:rFonts w:ascii="Haansoft20Batang" w:eastAsia="Haansoft20Batang" w:cs="Haansoft20Batang"/>
          <w:kern w:val="0"/>
          <w:szCs w:val="22"/>
        </w:rPr>
        <w:t xml:space="preserve"> </w:t>
      </w:r>
      <w:proofErr w:type="spellStart"/>
      <w:r w:rsidRPr="00EC3637">
        <w:rPr>
          <w:rFonts w:ascii="바탕" w:eastAsia="바탕" w:hAnsi="바탕" w:cs="바탕" w:hint="eastAsia"/>
          <w:kern w:val="0"/>
          <w:szCs w:val="22"/>
        </w:rPr>
        <w:t>부산대학로</w:t>
      </w:r>
      <w:proofErr w:type="spellEnd"/>
      <w:r w:rsidRPr="00EC3637">
        <w:rPr>
          <w:rFonts w:ascii="Haansoft20Batang" w:eastAsia="Haansoft20Batang" w:cs="Haansoft20Batang"/>
          <w:kern w:val="0"/>
          <w:szCs w:val="22"/>
        </w:rPr>
        <w:t>63</w:t>
      </w:r>
      <w:r w:rsidRPr="00EC3637">
        <w:rPr>
          <w:rFonts w:ascii="바탕" w:eastAsia="바탕" w:hAnsi="바탕" w:cs="바탕" w:hint="eastAsia"/>
          <w:kern w:val="0"/>
          <w:szCs w:val="22"/>
        </w:rPr>
        <w:t>번길</w:t>
      </w:r>
      <w:r w:rsidRPr="00EC3637">
        <w:rPr>
          <w:rFonts w:ascii="Haansoft20Batang" w:eastAsia="Haansoft20Batang" w:cs="Haansoft20Batang"/>
          <w:kern w:val="0"/>
          <w:szCs w:val="22"/>
        </w:rPr>
        <w:t xml:space="preserve"> 2 </w:t>
      </w:r>
      <w:r w:rsidRPr="00EC3637">
        <w:rPr>
          <w:rFonts w:ascii="바탕" w:eastAsia="바탕" w:hAnsi="바탕" w:cs="바탕" w:hint="eastAsia"/>
          <w:kern w:val="0"/>
          <w:szCs w:val="22"/>
        </w:rPr>
        <w:t>부산대학교</w:t>
      </w:r>
    </w:p>
    <w:p w14:paraId="3A325115" w14:textId="4CE9FA18" w:rsidR="0089273D" w:rsidRPr="00EC3637" w:rsidRDefault="0089273D" w:rsidP="00DE3DEC">
      <w:pPr>
        <w:spacing w:before="60" w:line="22" w:lineRule="atLeast"/>
        <w:ind w:leftChars="280" w:left="616"/>
        <w:rPr>
          <w:rFonts w:eastAsia="바탕"/>
        </w:rPr>
      </w:pPr>
      <w:r w:rsidRPr="00EC3637">
        <w:rPr>
          <w:rFonts w:eastAsia="바탕"/>
        </w:rPr>
        <w:t>(</w:t>
      </w:r>
      <w:r w:rsidRPr="00EC3637">
        <w:rPr>
          <w:rFonts w:eastAsia="바탕"/>
        </w:rPr>
        <w:t>이하</w:t>
      </w:r>
      <w:r w:rsidR="00F67D2B" w:rsidRPr="00EC3637">
        <w:rPr>
          <w:rFonts w:eastAsia="바탕"/>
        </w:rPr>
        <w:t xml:space="preserve"> </w:t>
      </w:r>
      <w:r w:rsidR="00AB2FB6" w:rsidRPr="00EC3637">
        <w:rPr>
          <w:rFonts w:eastAsia="바탕"/>
        </w:rPr>
        <w:t>“</w:t>
      </w:r>
      <w:r w:rsidR="00ED63E4" w:rsidRPr="00EC3637">
        <w:rPr>
          <w:rFonts w:eastAsia="바탕" w:hint="eastAsia"/>
          <w:b/>
        </w:rPr>
        <w:t>수탁자</w:t>
      </w:r>
      <w:r w:rsidR="00AB2FB6" w:rsidRPr="00EC3637">
        <w:rPr>
          <w:rFonts w:eastAsia="바탕"/>
        </w:rPr>
        <w:t>”</w:t>
      </w:r>
      <w:r w:rsidRPr="00EC3637">
        <w:rPr>
          <w:rFonts w:eastAsia="바탕"/>
        </w:rPr>
        <w:t>)</w:t>
      </w:r>
    </w:p>
    <w:p w14:paraId="375D59E3" w14:textId="77777777" w:rsidR="00BB5651" w:rsidRPr="00EC3637" w:rsidRDefault="00BB5651" w:rsidP="00A66CC0">
      <w:pPr>
        <w:pStyle w:val="af3"/>
        <w:spacing w:beforeLines="0" w:before="480"/>
        <w:rPr>
          <w:rFonts w:eastAsia="바탕"/>
        </w:rPr>
      </w:pPr>
      <w:r w:rsidRPr="00EC3637">
        <w:rPr>
          <w:rFonts w:eastAsia="바탕"/>
        </w:rPr>
        <w:t>전</w:t>
      </w:r>
      <w:r w:rsidRPr="00EC3637">
        <w:rPr>
          <w:rFonts w:eastAsia="바탕"/>
        </w:rPr>
        <w:t xml:space="preserve">  </w:t>
      </w:r>
      <w:r w:rsidR="003B6630" w:rsidRPr="00EC3637">
        <w:rPr>
          <w:rFonts w:eastAsia="바탕"/>
        </w:rPr>
        <w:t xml:space="preserve">    </w:t>
      </w:r>
      <w:r w:rsidRPr="00EC3637">
        <w:rPr>
          <w:rFonts w:eastAsia="바탕"/>
        </w:rPr>
        <w:t>문</w:t>
      </w:r>
    </w:p>
    <w:p w14:paraId="134E2957" w14:textId="20B45558" w:rsidR="00EC7642" w:rsidRPr="00EC3637" w:rsidRDefault="00ED63E4" w:rsidP="00C22EE2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 w:rsidRPr="00EC3637">
        <w:rPr>
          <w:rFonts w:eastAsia="바탕"/>
          <w:spacing w:val="-2"/>
        </w:rPr>
        <w:t>위탁자와</w:t>
      </w:r>
      <w:r w:rsidR="001E3C1A" w:rsidRPr="00EC3637">
        <w:rPr>
          <w:rFonts w:eastAsia="바탕"/>
          <w:spacing w:val="-2"/>
        </w:rPr>
        <w:t xml:space="preserve"> </w:t>
      </w:r>
      <w:r w:rsidRPr="00EC3637">
        <w:rPr>
          <w:rFonts w:eastAsia="바탕" w:hint="eastAsia"/>
          <w:spacing w:val="-2"/>
        </w:rPr>
        <w:t>수탁자는</w:t>
      </w:r>
      <w:r w:rsidR="001E3C1A" w:rsidRPr="00EC3637">
        <w:rPr>
          <w:rFonts w:eastAsia="바탕"/>
          <w:spacing w:val="-2"/>
        </w:rPr>
        <w:t xml:space="preserve"> </w:t>
      </w:r>
      <w:r w:rsidR="007D158D" w:rsidRPr="00EC3637">
        <w:rPr>
          <w:rFonts w:ascii="맑은 고딕" w:hAnsi="맑은 고딕" w:hint="eastAsia"/>
          <w:spacing w:val="-2"/>
        </w:rPr>
        <w:t>『</w:t>
      </w:r>
      <w:r w:rsidR="00EC3637" w:rsidRPr="00EC3637">
        <w:rPr>
          <w:rFonts w:eastAsia="바탕" w:hint="eastAsia"/>
          <w:spacing w:val="-2"/>
        </w:rPr>
        <w:t>천리안위성</w:t>
      </w:r>
      <w:r w:rsidR="00EC3637" w:rsidRPr="00EC3637">
        <w:rPr>
          <w:rFonts w:eastAsia="바탕" w:hint="eastAsia"/>
          <w:spacing w:val="-2"/>
        </w:rPr>
        <w:t xml:space="preserve"> 5</w:t>
      </w:r>
      <w:r w:rsidR="00EC3637" w:rsidRPr="00EC3637">
        <w:rPr>
          <w:rFonts w:eastAsia="바탕" w:hint="eastAsia"/>
          <w:spacing w:val="-2"/>
        </w:rPr>
        <w:t>호</w:t>
      </w:r>
      <w:r w:rsidR="00EC3637" w:rsidRPr="00EC3637">
        <w:rPr>
          <w:rFonts w:eastAsia="바탕" w:hint="eastAsia"/>
          <w:spacing w:val="-2"/>
        </w:rPr>
        <w:t xml:space="preserve">(GK5) </w:t>
      </w:r>
      <w:proofErr w:type="spellStart"/>
      <w:r w:rsidR="00EC3637" w:rsidRPr="00EC3637">
        <w:rPr>
          <w:rFonts w:eastAsia="바탕" w:hint="eastAsia"/>
          <w:spacing w:val="-2"/>
        </w:rPr>
        <w:t>궤도전이</w:t>
      </w:r>
      <w:proofErr w:type="spellEnd"/>
      <w:r w:rsidR="00EC3637" w:rsidRPr="00EC3637">
        <w:rPr>
          <w:rFonts w:eastAsia="바탕" w:hint="eastAsia"/>
          <w:spacing w:val="-2"/>
        </w:rPr>
        <w:t xml:space="preserve"> </w:t>
      </w:r>
      <w:r w:rsidR="00EC3637" w:rsidRPr="00EC3637">
        <w:rPr>
          <w:rFonts w:eastAsia="바탕" w:hint="eastAsia"/>
          <w:spacing w:val="-2"/>
        </w:rPr>
        <w:t>및</w:t>
      </w:r>
      <w:r w:rsidR="00EC3637" w:rsidRPr="00EC3637">
        <w:rPr>
          <w:rFonts w:eastAsia="바탕" w:hint="eastAsia"/>
          <w:spacing w:val="-2"/>
        </w:rPr>
        <w:t xml:space="preserve"> </w:t>
      </w:r>
      <w:proofErr w:type="spellStart"/>
      <w:r w:rsidR="00EC3637" w:rsidRPr="00EC3637">
        <w:rPr>
          <w:rFonts w:eastAsia="바탕" w:hint="eastAsia"/>
          <w:spacing w:val="-2"/>
        </w:rPr>
        <w:t>궤도유지</w:t>
      </w:r>
      <w:proofErr w:type="spellEnd"/>
      <w:r w:rsidR="00EC3637" w:rsidRPr="00EC3637">
        <w:rPr>
          <w:rFonts w:eastAsia="바탕" w:hint="eastAsia"/>
          <w:spacing w:val="-2"/>
        </w:rPr>
        <w:t xml:space="preserve"> </w:t>
      </w:r>
      <w:r w:rsidR="00EC3637" w:rsidRPr="00EC3637">
        <w:rPr>
          <w:rFonts w:eastAsia="바탕" w:hint="eastAsia"/>
          <w:spacing w:val="-2"/>
        </w:rPr>
        <w:t>설계</w:t>
      </w:r>
      <w:r w:rsidR="00EC3637" w:rsidRPr="00EC3637">
        <w:rPr>
          <w:rFonts w:eastAsia="바탕" w:hint="eastAsia"/>
          <w:spacing w:val="-2"/>
        </w:rPr>
        <w:t xml:space="preserve"> </w:t>
      </w:r>
      <w:r w:rsidR="00EC3637" w:rsidRPr="00EC3637">
        <w:rPr>
          <w:rFonts w:eastAsia="바탕" w:hint="eastAsia"/>
          <w:spacing w:val="-2"/>
        </w:rPr>
        <w:t>및</w:t>
      </w:r>
      <w:r w:rsidR="00EC3637" w:rsidRPr="00EC3637">
        <w:rPr>
          <w:rFonts w:eastAsia="바탕" w:hint="eastAsia"/>
          <w:spacing w:val="-2"/>
        </w:rPr>
        <w:t xml:space="preserve"> </w:t>
      </w:r>
      <w:r w:rsidR="00EC3637" w:rsidRPr="00EC3637">
        <w:rPr>
          <w:rFonts w:eastAsia="바탕" w:hint="eastAsia"/>
          <w:spacing w:val="-2"/>
        </w:rPr>
        <w:t>분석</w:t>
      </w:r>
      <w:r w:rsidR="007D158D" w:rsidRPr="00EC3637">
        <w:rPr>
          <w:rFonts w:ascii="맑은 고딕" w:hAnsi="맑은 고딕" w:hint="eastAsia"/>
          <w:spacing w:val="-2"/>
        </w:rPr>
        <w:t>』</w:t>
      </w:r>
      <w:r w:rsidR="00A9240F" w:rsidRPr="00EC3637">
        <w:rPr>
          <w:rFonts w:eastAsia="바탕"/>
          <w:spacing w:val="-2"/>
        </w:rPr>
        <w:t>(</w:t>
      </w:r>
      <w:r w:rsidR="00A9240F" w:rsidRPr="00EC3637">
        <w:rPr>
          <w:rFonts w:eastAsia="바탕"/>
          <w:spacing w:val="-2"/>
        </w:rPr>
        <w:t>이하</w:t>
      </w:r>
      <w:r w:rsidR="00A9240F" w:rsidRPr="00EC3637">
        <w:rPr>
          <w:rFonts w:eastAsia="바탕"/>
          <w:spacing w:val="-2"/>
        </w:rPr>
        <w:t xml:space="preserve"> </w:t>
      </w:r>
      <w:r w:rsidR="00AB2FB6" w:rsidRPr="00EC3637">
        <w:rPr>
          <w:rFonts w:eastAsia="바탕"/>
          <w:spacing w:val="-2"/>
        </w:rPr>
        <w:t>“</w:t>
      </w:r>
      <w:r w:rsidR="00A9240F" w:rsidRPr="00EC3637">
        <w:rPr>
          <w:rFonts w:eastAsia="바탕"/>
          <w:b/>
          <w:spacing w:val="-2"/>
        </w:rPr>
        <w:t>본건</w:t>
      </w:r>
      <w:r w:rsidR="00A9240F" w:rsidRPr="00EC3637">
        <w:rPr>
          <w:rFonts w:eastAsia="바탕"/>
          <w:b/>
          <w:spacing w:val="-2"/>
        </w:rPr>
        <w:t xml:space="preserve"> </w:t>
      </w:r>
      <w:r w:rsidRPr="00EC3637">
        <w:rPr>
          <w:rFonts w:eastAsia="바탕" w:hint="eastAsia"/>
          <w:b/>
          <w:spacing w:val="-2"/>
        </w:rPr>
        <w:t>연구과제</w:t>
      </w:r>
      <w:r w:rsidR="00AB2FB6" w:rsidRPr="00EC3637">
        <w:rPr>
          <w:rFonts w:eastAsia="바탕"/>
          <w:spacing w:val="-2"/>
        </w:rPr>
        <w:t>”</w:t>
      </w:r>
      <w:r w:rsidR="00A9240F" w:rsidRPr="00EC3637">
        <w:rPr>
          <w:rFonts w:eastAsia="바탕"/>
          <w:spacing w:val="-2"/>
        </w:rPr>
        <w:t>)</w:t>
      </w:r>
      <w:r w:rsidRPr="00EC3637">
        <w:rPr>
          <w:rFonts w:eastAsia="바탕" w:hint="eastAsia"/>
          <w:spacing w:val="-2"/>
        </w:rPr>
        <w:t>와</w:t>
      </w:r>
      <w:r w:rsidR="008366A5" w:rsidRPr="00EC3637">
        <w:rPr>
          <w:rFonts w:eastAsia="바탕"/>
          <w:spacing w:val="-2"/>
        </w:rPr>
        <w:t xml:space="preserve"> </w:t>
      </w:r>
      <w:r w:rsidR="008366A5" w:rsidRPr="00EC3637">
        <w:rPr>
          <w:rFonts w:eastAsia="바탕"/>
          <w:spacing w:val="-2"/>
        </w:rPr>
        <w:t>관련하여</w:t>
      </w:r>
      <w:r w:rsidRPr="00EC3637">
        <w:rPr>
          <w:rFonts w:eastAsia="바탕" w:hint="eastAsia"/>
          <w:spacing w:val="-2"/>
        </w:rPr>
        <w:t>,</w:t>
      </w:r>
      <w:r w:rsidR="005356C7" w:rsidRPr="00EC3637">
        <w:rPr>
          <w:rFonts w:eastAsia="바탕"/>
          <w:spacing w:val="-2"/>
        </w:rPr>
        <w:t xml:space="preserve"> </w:t>
      </w:r>
      <w:r w:rsidRPr="00EC3637">
        <w:rPr>
          <w:rFonts w:eastAsia="바탕" w:hint="eastAsia"/>
          <w:spacing w:val="-2"/>
        </w:rPr>
        <w:t>상호</w:t>
      </w:r>
      <w:r w:rsidRPr="00EC3637">
        <w:rPr>
          <w:rFonts w:eastAsia="바탕" w:hint="eastAsia"/>
          <w:spacing w:val="-2"/>
        </w:rPr>
        <w:t xml:space="preserve"> </w:t>
      </w:r>
      <w:r w:rsidRPr="00EC3637">
        <w:rPr>
          <w:rFonts w:eastAsia="바탕" w:hint="eastAsia"/>
          <w:spacing w:val="-2"/>
        </w:rPr>
        <w:t>협력을</w:t>
      </w:r>
      <w:r w:rsidRPr="00EC3637">
        <w:rPr>
          <w:rFonts w:eastAsia="바탕" w:hint="eastAsia"/>
          <w:spacing w:val="-2"/>
        </w:rPr>
        <w:t xml:space="preserve"> </w:t>
      </w:r>
      <w:r w:rsidRPr="00EC3637">
        <w:rPr>
          <w:rFonts w:eastAsia="바탕" w:hint="eastAsia"/>
          <w:spacing w:val="-2"/>
        </w:rPr>
        <w:t>통한</w:t>
      </w:r>
      <w:r w:rsidRPr="00EC3637">
        <w:rPr>
          <w:rFonts w:eastAsia="바탕" w:hint="eastAsia"/>
          <w:spacing w:val="-2"/>
        </w:rPr>
        <w:t xml:space="preserve"> </w:t>
      </w:r>
      <w:r w:rsidR="006243C3" w:rsidRPr="00EC3637">
        <w:rPr>
          <w:rFonts w:eastAsia="바탕" w:hint="eastAsia"/>
          <w:spacing w:val="-2"/>
        </w:rPr>
        <w:t>성공적인</w:t>
      </w:r>
      <w:r w:rsidR="006243C3" w:rsidRPr="00EC3637">
        <w:rPr>
          <w:rFonts w:eastAsia="바탕" w:hint="eastAsia"/>
          <w:spacing w:val="-2"/>
        </w:rPr>
        <w:t xml:space="preserve"> </w:t>
      </w:r>
      <w:r w:rsidRPr="00EC3637">
        <w:rPr>
          <w:rFonts w:eastAsia="바탕" w:hint="eastAsia"/>
          <w:spacing w:val="-2"/>
        </w:rPr>
        <w:t>연구개발을</w:t>
      </w:r>
      <w:r w:rsidR="003C6247" w:rsidRPr="00EC3637">
        <w:rPr>
          <w:rFonts w:eastAsia="바탕"/>
          <w:spacing w:val="-2"/>
        </w:rPr>
        <w:t xml:space="preserve"> </w:t>
      </w:r>
      <w:r w:rsidR="003C6247" w:rsidRPr="00EC3637">
        <w:rPr>
          <w:rFonts w:eastAsia="바탕"/>
          <w:spacing w:val="-2"/>
        </w:rPr>
        <w:t>위하여</w:t>
      </w:r>
      <w:r w:rsidR="0052579C" w:rsidRPr="00EC3637">
        <w:rPr>
          <w:rFonts w:eastAsia="바탕"/>
          <w:spacing w:val="-2"/>
        </w:rPr>
        <w:t xml:space="preserve"> </w:t>
      </w:r>
      <w:r w:rsidR="00685948" w:rsidRPr="00EC3637">
        <w:rPr>
          <w:rFonts w:eastAsia="바탕"/>
          <w:spacing w:val="-2"/>
        </w:rPr>
        <w:t>아래와</w:t>
      </w:r>
      <w:r w:rsidR="00685948" w:rsidRPr="00EC3637">
        <w:rPr>
          <w:rFonts w:eastAsia="바탕"/>
          <w:spacing w:val="-2"/>
        </w:rPr>
        <w:t xml:space="preserve"> </w:t>
      </w:r>
      <w:r w:rsidR="00685948" w:rsidRPr="00EC3637">
        <w:rPr>
          <w:rFonts w:eastAsia="바탕"/>
          <w:spacing w:val="-2"/>
        </w:rPr>
        <w:t>같이</w:t>
      </w:r>
      <w:r w:rsidR="00685948" w:rsidRPr="00EC3637">
        <w:rPr>
          <w:rFonts w:eastAsia="바탕"/>
          <w:spacing w:val="-2"/>
        </w:rPr>
        <w:t xml:space="preserve"> </w:t>
      </w:r>
      <w:r w:rsidR="00685948" w:rsidRPr="00EC3637">
        <w:rPr>
          <w:rFonts w:eastAsia="바탕"/>
          <w:spacing w:val="-2"/>
        </w:rPr>
        <w:t>합의한다</w:t>
      </w:r>
      <w:r w:rsidR="00685948" w:rsidRPr="00EC3637">
        <w:rPr>
          <w:rFonts w:eastAsia="바탕"/>
          <w:spacing w:val="-2"/>
        </w:rPr>
        <w:t>.</w:t>
      </w:r>
    </w:p>
    <w:p w14:paraId="3894BA35" w14:textId="77777777" w:rsidR="00CA5D43" w:rsidRPr="00EC3637" w:rsidRDefault="00ED63E4" w:rsidP="00A66CC0">
      <w:pPr>
        <w:pStyle w:val="51"/>
        <w:spacing w:beforeLines="0" w:before="720"/>
        <w:rPr>
          <w:rFonts w:eastAsia="바탕"/>
        </w:rPr>
      </w:pPr>
      <w:r w:rsidRPr="00EC3637">
        <w:rPr>
          <w:rFonts w:eastAsia="바탕" w:hint="eastAsia"/>
        </w:rPr>
        <w:t>계약의</w:t>
      </w:r>
      <w:r w:rsidRPr="00EC3637">
        <w:rPr>
          <w:rFonts w:eastAsia="바탕" w:hint="eastAsia"/>
        </w:rPr>
        <w:t xml:space="preserve"> </w:t>
      </w:r>
      <w:r w:rsidRPr="00EC3637">
        <w:rPr>
          <w:rFonts w:eastAsia="바탕" w:hint="eastAsia"/>
        </w:rPr>
        <w:t>목적</w:t>
      </w:r>
    </w:p>
    <w:p w14:paraId="3CB867A9" w14:textId="77777777" w:rsidR="006243C3" w:rsidRPr="006243C3" w:rsidRDefault="006243C3" w:rsidP="006243C3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 w:rsidRPr="006243C3">
        <w:rPr>
          <w:rFonts w:eastAsia="바탕" w:hint="eastAsia"/>
          <w:spacing w:val="-2"/>
        </w:rPr>
        <w:t>본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계약은</w:t>
      </w:r>
      <w:r w:rsidRPr="006243C3"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위탁자</w:t>
      </w:r>
      <w:r w:rsidRPr="006243C3">
        <w:rPr>
          <w:rFonts w:eastAsia="바탕"/>
          <w:spacing w:val="-2"/>
        </w:rPr>
        <w:t>가</w:t>
      </w:r>
      <w:r w:rsidRPr="006243C3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수탁자에게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본건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연구과제의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수행을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위탁하고</w:t>
      </w:r>
      <w:r>
        <w:rPr>
          <w:rFonts w:eastAsia="바탕" w:hint="eastAsia"/>
          <w:spacing w:val="-2"/>
        </w:rPr>
        <w:t xml:space="preserve">, </w:t>
      </w:r>
      <w:r>
        <w:rPr>
          <w:rFonts w:eastAsia="바탕" w:hint="eastAsia"/>
          <w:spacing w:val="-2"/>
        </w:rPr>
        <w:t>수탁자는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</w:t>
      </w:r>
      <w:r w:rsidRPr="006243C3">
        <w:rPr>
          <w:rFonts w:eastAsia="바탕" w:hint="eastAsia"/>
          <w:spacing w:val="-2"/>
        </w:rPr>
        <w:t>의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자원을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투입하여</w:t>
      </w:r>
      <w:r w:rsidRPr="006243C3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본건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연구과제를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수행하는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것과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관련하여</w:t>
      </w:r>
      <w:r>
        <w:rPr>
          <w:rFonts w:eastAsia="바탕" w:hint="eastAsia"/>
          <w:spacing w:val="-2"/>
        </w:rPr>
        <w:t>,</w:t>
      </w:r>
      <w:r w:rsidRPr="006243C3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위탁자와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수탁자의</w:t>
      </w:r>
      <w:r>
        <w:rPr>
          <w:rFonts w:eastAsia="바탕" w:hint="eastAsia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제반</w:t>
      </w:r>
      <w:r w:rsidRPr="006243C3">
        <w:rPr>
          <w:rFonts w:eastAsia="바탕" w:hint="eastAsia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권리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및</w:t>
      </w:r>
      <w:r w:rsidRPr="006243C3">
        <w:rPr>
          <w:rFonts w:eastAsia="바탕" w:hint="eastAsia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의무를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규정함에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그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목적이</w:t>
      </w:r>
      <w:r w:rsidRPr="006243C3">
        <w:rPr>
          <w:rFonts w:eastAsia="바탕"/>
          <w:spacing w:val="-2"/>
        </w:rPr>
        <w:t xml:space="preserve"> </w:t>
      </w:r>
      <w:r w:rsidRPr="006243C3">
        <w:rPr>
          <w:rFonts w:eastAsia="바탕" w:hint="eastAsia"/>
          <w:spacing w:val="-2"/>
        </w:rPr>
        <w:t>있다</w:t>
      </w:r>
    </w:p>
    <w:p w14:paraId="096D8129" w14:textId="77777777" w:rsidR="00DD1E6C" w:rsidRPr="003755D6" w:rsidRDefault="00A82B97" w:rsidP="00DD1E6C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연구의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범위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기술적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목표</w:t>
      </w:r>
    </w:p>
    <w:p w14:paraId="4900AF4D" w14:textId="77777777" w:rsidR="00DD1E6C" w:rsidRPr="003755D6" w:rsidRDefault="00A82B97" w:rsidP="00A82B97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>
        <w:rPr>
          <w:rFonts w:eastAsia="바탕" w:hint="eastAsia"/>
          <w:spacing w:val="-2"/>
        </w:rPr>
        <w:t>본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계약에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따라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수행</w:t>
      </w:r>
      <w:r>
        <w:rPr>
          <w:rFonts w:eastAsia="바탕" w:hint="eastAsia"/>
          <w:spacing w:val="-2"/>
        </w:rPr>
        <w:t>/</w:t>
      </w:r>
      <w:r>
        <w:rPr>
          <w:rFonts w:eastAsia="바탕" w:hint="eastAsia"/>
          <w:spacing w:val="-2"/>
        </w:rPr>
        <w:t>달성하여야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하는</w:t>
      </w:r>
      <w:r w:rsidR="006243C3" w:rsidRPr="006243C3">
        <w:rPr>
          <w:rFonts w:eastAsia="바탕"/>
          <w:spacing w:val="-2"/>
        </w:rPr>
        <w:t xml:space="preserve"> </w:t>
      </w:r>
      <w:r w:rsidR="006243C3">
        <w:rPr>
          <w:rFonts w:eastAsia="바탕" w:hint="eastAsia"/>
          <w:spacing w:val="-2"/>
        </w:rPr>
        <w:t>연구의</w:t>
      </w:r>
      <w:r w:rsidR="006243C3">
        <w:rPr>
          <w:rFonts w:eastAsia="바탕" w:hint="eastAsia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범위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및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기술적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목표는</w:t>
      </w:r>
      <w:r w:rsidR="006243C3" w:rsidRPr="006243C3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위탁자가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작성하고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동의한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첨부</w:t>
      </w:r>
      <w:r>
        <w:rPr>
          <w:rFonts w:eastAsia="바탕" w:hint="eastAsia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연구계획서에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명시</w:t>
      </w:r>
      <w:r>
        <w:rPr>
          <w:rFonts w:eastAsia="바탕" w:hint="eastAsia"/>
          <w:spacing w:val="-2"/>
        </w:rPr>
        <w:t>하기로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한다</w:t>
      </w:r>
      <w:r w:rsidR="006243C3" w:rsidRPr="006243C3">
        <w:rPr>
          <w:rFonts w:eastAsia="바탕"/>
          <w:spacing w:val="-2"/>
        </w:rPr>
        <w:t>.</w:t>
      </w:r>
      <w:r w:rsidR="006243C3">
        <w:rPr>
          <w:rFonts w:eastAsia="바탕" w:hint="eastAsia"/>
          <w:spacing w:val="-2"/>
        </w:rPr>
        <w:t xml:space="preserve"> </w:t>
      </w:r>
      <w:r w:rsidR="006243C3">
        <w:rPr>
          <w:rFonts w:eastAsia="바탕" w:hint="eastAsia"/>
          <w:spacing w:val="-2"/>
        </w:rPr>
        <w:t>단</w:t>
      </w:r>
      <w:r w:rsidR="006243C3">
        <w:rPr>
          <w:rFonts w:eastAsia="바탕" w:hint="eastAsia"/>
          <w:spacing w:val="-2"/>
        </w:rPr>
        <w:t>,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연구계획서가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준비되지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아니한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경우에는</w:t>
      </w:r>
      <w:r w:rsidR="006243C3" w:rsidRPr="006243C3">
        <w:rPr>
          <w:rFonts w:eastAsia="바탕"/>
          <w:spacing w:val="-2"/>
        </w:rPr>
        <w:t xml:space="preserve"> </w:t>
      </w:r>
      <w:r w:rsidR="006243C3">
        <w:rPr>
          <w:rFonts w:eastAsia="바탕" w:hint="eastAsia"/>
          <w:spacing w:val="-2"/>
        </w:rPr>
        <w:t>위탁자</w:t>
      </w:r>
      <w:r w:rsidR="006243C3" w:rsidRPr="006243C3">
        <w:rPr>
          <w:rFonts w:eastAsia="바탕"/>
          <w:spacing w:val="-2"/>
        </w:rPr>
        <w:t>가</w:t>
      </w:r>
      <w:r w:rsidR="006243C3" w:rsidRPr="006243C3">
        <w:rPr>
          <w:rFonts w:eastAsia="바탕"/>
          <w:spacing w:val="-2"/>
        </w:rPr>
        <w:t xml:space="preserve"> </w:t>
      </w:r>
      <w:r w:rsidR="006243C3" w:rsidRPr="006243C3">
        <w:rPr>
          <w:rFonts w:eastAsia="바탕" w:hint="eastAsia"/>
          <w:spacing w:val="-2"/>
        </w:rPr>
        <w:t>작성한</w:t>
      </w:r>
      <w:r w:rsidR="006243C3" w:rsidRPr="006243C3">
        <w:rPr>
          <w:rFonts w:eastAsia="바탕"/>
          <w:spacing w:val="-2"/>
        </w:rPr>
        <w:t xml:space="preserve"> </w:t>
      </w:r>
      <w:r w:rsidR="006243C3">
        <w:rPr>
          <w:rFonts w:eastAsia="바탕"/>
          <w:spacing w:val="-2"/>
        </w:rPr>
        <w:t>‘</w:t>
      </w:r>
      <w:proofErr w:type="spellStart"/>
      <w:r w:rsidR="006243C3" w:rsidRPr="006243C3">
        <w:rPr>
          <w:rFonts w:eastAsia="바탕" w:hint="eastAsia"/>
          <w:spacing w:val="-2"/>
        </w:rPr>
        <w:t>요구사양서</w:t>
      </w:r>
      <w:proofErr w:type="spellEnd"/>
      <w:r w:rsidR="006243C3">
        <w:rPr>
          <w:rFonts w:eastAsia="바탕"/>
          <w:spacing w:val="-2"/>
        </w:rPr>
        <w:t>’</w:t>
      </w:r>
      <w:r w:rsidR="004113FB">
        <w:rPr>
          <w:rFonts w:eastAsia="바탕" w:hint="eastAsia"/>
          <w:spacing w:val="-2"/>
        </w:rPr>
        <w:t>에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의한다</w:t>
      </w:r>
      <w:r w:rsidR="004113FB">
        <w:rPr>
          <w:rFonts w:eastAsia="바탕" w:hint="eastAsia"/>
          <w:spacing w:val="-2"/>
        </w:rPr>
        <w:t>.</w:t>
      </w:r>
    </w:p>
    <w:p w14:paraId="3A51F9A9" w14:textId="77777777" w:rsidR="00596F1F" w:rsidRPr="003755D6" w:rsidRDefault="004113FB" w:rsidP="00596F1F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연구기간</w:t>
      </w:r>
      <w:r>
        <w:rPr>
          <w:rFonts w:eastAsia="바탕" w:hint="eastAsia"/>
        </w:rPr>
        <w:t xml:space="preserve"> </w:t>
      </w:r>
    </w:p>
    <w:p w14:paraId="75E39651" w14:textId="77777777" w:rsidR="004C0787" w:rsidRDefault="00A66CC0" w:rsidP="004113FB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>
        <w:rPr>
          <w:rFonts w:eastAsia="바탕" w:hint="eastAsia"/>
          <w:spacing w:val="-2"/>
        </w:rPr>
        <w:t>본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계약에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따른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연구기간은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아래와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같으며</w:t>
      </w:r>
      <w:r w:rsidR="004113FB">
        <w:rPr>
          <w:rFonts w:eastAsia="바탕" w:hint="eastAsia"/>
          <w:spacing w:val="-2"/>
        </w:rPr>
        <w:t xml:space="preserve">, </w:t>
      </w:r>
      <w:r w:rsidR="004113FB">
        <w:rPr>
          <w:rFonts w:eastAsia="바탕" w:hint="eastAsia"/>
          <w:spacing w:val="-2"/>
        </w:rPr>
        <w:t>양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당사자의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합의에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의하여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연구기간을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변경</w:t>
      </w:r>
      <w:r w:rsidR="004113FB">
        <w:rPr>
          <w:rFonts w:eastAsia="바탕" w:hint="eastAsia"/>
          <w:spacing w:val="-2"/>
        </w:rPr>
        <w:t>(</w:t>
      </w:r>
      <w:r w:rsidR="004113FB">
        <w:rPr>
          <w:rFonts w:eastAsia="바탕" w:hint="eastAsia"/>
          <w:spacing w:val="-2"/>
        </w:rPr>
        <w:t>단축</w:t>
      </w:r>
      <w:r w:rsidR="004113FB">
        <w:rPr>
          <w:rFonts w:eastAsia="바탕" w:hint="eastAsia"/>
          <w:spacing w:val="-2"/>
        </w:rPr>
        <w:t>/</w:t>
      </w:r>
      <w:r w:rsidR="004113FB">
        <w:rPr>
          <w:rFonts w:eastAsia="바탕" w:hint="eastAsia"/>
          <w:spacing w:val="-2"/>
        </w:rPr>
        <w:t>연장</w:t>
      </w:r>
      <w:r w:rsidR="004113FB">
        <w:rPr>
          <w:rFonts w:eastAsia="바탕" w:hint="eastAsia"/>
          <w:spacing w:val="-2"/>
        </w:rPr>
        <w:t>)</w:t>
      </w:r>
      <w:r w:rsidR="004113FB">
        <w:rPr>
          <w:rFonts w:eastAsia="바탕" w:hint="eastAsia"/>
          <w:spacing w:val="-2"/>
        </w:rPr>
        <w:t>할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수</w:t>
      </w:r>
      <w:r w:rsidR="004113FB">
        <w:rPr>
          <w:rFonts w:eastAsia="바탕" w:hint="eastAsia"/>
          <w:spacing w:val="-2"/>
        </w:rPr>
        <w:t xml:space="preserve"> </w:t>
      </w:r>
      <w:r w:rsidR="004113FB">
        <w:rPr>
          <w:rFonts w:eastAsia="바탕" w:hint="eastAsia"/>
          <w:spacing w:val="-2"/>
        </w:rPr>
        <w:t>있다</w:t>
      </w:r>
      <w:r w:rsidR="004113FB">
        <w:rPr>
          <w:rFonts w:eastAsia="바탕" w:hint="eastAsia"/>
          <w:spacing w:val="-2"/>
        </w:rPr>
        <w:t>.</w:t>
      </w:r>
      <w:r w:rsidR="00977F21" w:rsidRPr="004113FB">
        <w:rPr>
          <w:rFonts w:eastAsia="바탕"/>
          <w:spacing w:val="-2"/>
        </w:rPr>
        <w:t xml:space="preserve"> </w:t>
      </w:r>
    </w:p>
    <w:p w14:paraId="370A9E08" w14:textId="03F87EDF" w:rsidR="004113FB" w:rsidRPr="000D26AB" w:rsidRDefault="004113FB" w:rsidP="006E1BD9">
      <w:pPr>
        <w:tabs>
          <w:tab w:val="num" w:pos="1134"/>
        </w:tabs>
        <w:adjustRightInd w:val="0"/>
        <w:spacing w:before="360" w:after="120" w:line="400" w:lineRule="exact"/>
        <w:ind w:leftChars="257" w:left="565"/>
        <w:jc w:val="left"/>
        <w:rPr>
          <w:rFonts w:eastAsia="바탕"/>
          <w:spacing w:val="-2"/>
          <w:u w:val="single"/>
        </w:rPr>
      </w:pPr>
      <w:r w:rsidRPr="000D26AB">
        <w:rPr>
          <w:rFonts w:eastAsia="바탕" w:hint="eastAsia"/>
          <w:b/>
          <w:spacing w:val="-2"/>
          <w:u w:val="single"/>
        </w:rPr>
        <w:lastRenderedPageBreak/>
        <w:t>연구기간</w:t>
      </w:r>
      <w:r w:rsidRPr="000D26AB">
        <w:rPr>
          <w:rFonts w:eastAsia="바탕" w:hint="eastAsia"/>
          <w:spacing w:val="-2"/>
          <w:u w:val="single"/>
        </w:rPr>
        <w:t xml:space="preserve">: </w:t>
      </w:r>
      <w:r w:rsidR="00EC3637" w:rsidRPr="000D26AB">
        <w:rPr>
          <w:rFonts w:eastAsia="바탕"/>
          <w:spacing w:val="-2"/>
          <w:u w:val="single"/>
        </w:rPr>
        <w:t>2026</w:t>
      </w:r>
      <w:r w:rsidRPr="000D26AB">
        <w:rPr>
          <w:rFonts w:eastAsia="바탕" w:hint="eastAsia"/>
          <w:spacing w:val="-2"/>
          <w:u w:val="single"/>
        </w:rPr>
        <w:t>년</w:t>
      </w:r>
      <w:r w:rsidRPr="000D26AB">
        <w:rPr>
          <w:rFonts w:eastAsia="바탕" w:hint="eastAsia"/>
          <w:spacing w:val="-2"/>
          <w:u w:val="single"/>
        </w:rPr>
        <w:t xml:space="preserve"> </w:t>
      </w:r>
      <w:r w:rsidR="00EC3637" w:rsidRPr="000D26AB">
        <w:rPr>
          <w:rFonts w:eastAsia="바탕"/>
          <w:spacing w:val="-2"/>
          <w:u w:val="single"/>
        </w:rPr>
        <w:t>0</w:t>
      </w:r>
      <w:r w:rsidR="00B61F8E" w:rsidRPr="000D26AB">
        <w:rPr>
          <w:rFonts w:eastAsia="바탕"/>
          <w:spacing w:val="-2"/>
          <w:u w:val="single"/>
        </w:rPr>
        <w:t>3</w:t>
      </w:r>
      <w:r w:rsidRPr="000D26AB">
        <w:rPr>
          <w:rFonts w:eastAsia="바탕" w:hint="eastAsia"/>
          <w:spacing w:val="-2"/>
          <w:u w:val="single"/>
        </w:rPr>
        <w:t>월</w:t>
      </w:r>
      <w:r w:rsidRPr="000D26AB">
        <w:rPr>
          <w:rFonts w:eastAsia="바탕" w:hint="eastAsia"/>
          <w:spacing w:val="-2"/>
          <w:u w:val="single"/>
        </w:rPr>
        <w:t xml:space="preserve"> </w:t>
      </w:r>
      <w:r w:rsidR="00EC3637" w:rsidRPr="000D26AB">
        <w:rPr>
          <w:rFonts w:eastAsia="바탕"/>
          <w:spacing w:val="-2"/>
          <w:u w:val="single"/>
        </w:rPr>
        <w:t>01</w:t>
      </w:r>
      <w:r w:rsidRPr="000D26AB">
        <w:rPr>
          <w:rFonts w:eastAsia="바탕" w:hint="eastAsia"/>
          <w:spacing w:val="-2"/>
          <w:u w:val="single"/>
        </w:rPr>
        <w:t>일부터</w:t>
      </w:r>
      <w:r w:rsidRPr="000D26AB">
        <w:rPr>
          <w:rFonts w:eastAsia="바탕" w:hint="eastAsia"/>
          <w:spacing w:val="-2"/>
          <w:u w:val="single"/>
        </w:rPr>
        <w:t xml:space="preserve"> </w:t>
      </w:r>
      <w:r w:rsidR="00EC3637" w:rsidRPr="000D26AB">
        <w:rPr>
          <w:rFonts w:eastAsia="바탕"/>
          <w:spacing w:val="-2"/>
          <w:u w:val="single"/>
        </w:rPr>
        <w:t>202</w:t>
      </w:r>
      <w:r w:rsidR="00B61F8E" w:rsidRPr="000D26AB">
        <w:rPr>
          <w:rFonts w:eastAsia="바탕"/>
          <w:spacing w:val="-2"/>
          <w:u w:val="single"/>
        </w:rPr>
        <w:t>9</w:t>
      </w:r>
      <w:r w:rsidRPr="000D26AB">
        <w:rPr>
          <w:rFonts w:eastAsia="바탕" w:hint="eastAsia"/>
          <w:spacing w:val="-2"/>
          <w:u w:val="single"/>
        </w:rPr>
        <w:t>년</w:t>
      </w:r>
      <w:r w:rsidRPr="000D26AB">
        <w:rPr>
          <w:rFonts w:eastAsia="바탕" w:hint="eastAsia"/>
          <w:spacing w:val="-2"/>
          <w:u w:val="single"/>
        </w:rPr>
        <w:t xml:space="preserve"> </w:t>
      </w:r>
      <w:r w:rsidR="00EC3637" w:rsidRPr="000D26AB">
        <w:rPr>
          <w:rFonts w:eastAsia="바탕"/>
          <w:spacing w:val="-2"/>
          <w:u w:val="single"/>
        </w:rPr>
        <w:t>2</w:t>
      </w:r>
      <w:r w:rsidRPr="000D26AB">
        <w:rPr>
          <w:rFonts w:eastAsia="바탕" w:hint="eastAsia"/>
          <w:spacing w:val="-2"/>
          <w:u w:val="single"/>
        </w:rPr>
        <w:t>월</w:t>
      </w:r>
      <w:r w:rsidRPr="000D26AB">
        <w:rPr>
          <w:rFonts w:eastAsia="바탕" w:hint="eastAsia"/>
          <w:spacing w:val="-2"/>
          <w:u w:val="single"/>
        </w:rPr>
        <w:t xml:space="preserve"> </w:t>
      </w:r>
      <w:r w:rsidR="00B61F8E" w:rsidRPr="000D26AB">
        <w:rPr>
          <w:rFonts w:eastAsia="바탕"/>
          <w:spacing w:val="-2"/>
          <w:u w:val="single"/>
        </w:rPr>
        <w:t>28</w:t>
      </w:r>
      <w:r w:rsidRPr="000D26AB">
        <w:rPr>
          <w:rFonts w:eastAsia="바탕" w:hint="eastAsia"/>
          <w:spacing w:val="-2"/>
          <w:u w:val="single"/>
        </w:rPr>
        <w:t>일까지</w:t>
      </w:r>
    </w:p>
    <w:p w14:paraId="2D5D7572" w14:textId="77777777" w:rsidR="00A66CC0" w:rsidRPr="000D26AB" w:rsidRDefault="00A66CC0" w:rsidP="00A66CC0">
      <w:pPr>
        <w:pStyle w:val="51"/>
        <w:spacing w:before="360"/>
        <w:rPr>
          <w:rFonts w:eastAsia="바탕"/>
        </w:rPr>
      </w:pPr>
      <w:r w:rsidRPr="000D26AB">
        <w:rPr>
          <w:rFonts w:eastAsia="바탕" w:hint="eastAsia"/>
        </w:rPr>
        <w:t>연구</w:t>
      </w:r>
      <w:r w:rsidR="00D4548C" w:rsidRPr="000D26AB">
        <w:rPr>
          <w:rFonts w:eastAsia="바탕" w:hint="eastAsia"/>
        </w:rPr>
        <w:t>의</w:t>
      </w:r>
      <w:r w:rsidR="00D4548C" w:rsidRPr="000D26AB">
        <w:rPr>
          <w:rFonts w:eastAsia="바탕" w:hint="eastAsia"/>
        </w:rPr>
        <w:t xml:space="preserve"> </w:t>
      </w:r>
      <w:r w:rsidR="00D4548C" w:rsidRPr="000D26AB">
        <w:rPr>
          <w:rFonts w:eastAsia="바탕" w:hint="eastAsia"/>
        </w:rPr>
        <w:t>수행</w:t>
      </w:r>
      <w:r w:rsidR="00D4548C" w:rsidRPr="000D26AB">
        <w:rPr>
          <w:rFonts w:eastAsia="바탕" w:hint="eastAsia"/>
        </w:rPr>
        <w:t xml:space="preserve"> </w:t>
      </w:r>
      <w:r w:rsidR="00D4548C" w:rsidRPr="000D26AB">
        <w:rPr>
          <w:rFonts w:eastAsia="바탕" w:hint="eastAsia"/>
        </w:rPr>
        <w:t>및</w:t>
      </w:r>
      <w:r w:rsidR="00D4548C" w:rsidRPr="000D26AB">
        <w:rPr>
          <w:rFonts w:eastAsia="바탕" w:hint="eastAsia"/>
        </w:rPr>
        <w:t xml:space="preserve"> </w:t>
      </w:r>
      <w:r w:rsidR="00365CF7" w:rsidRPr="000D26AB">
        <w:rPr>
          <w:rFonts w:eastAsia="바탕" w:hint="eastAsia"/>
        </w:rPr>
        <w:t>연구</w:t>
      </w:r>
      <w:r w:rsidR="00D4548C" w:rsidRPr="000D26AB">
        <w:rPr>
          <w:rFonts w:eastAsia="바탕" w:hint="eastAsia"/>
        </w:rPr>
        <w:t>결과물의</w:t>
      </w:r>
      <w:r w:rsidR="00D4548C" w:rsidRPr="000D26AB">
        <w:rPr>
          <w:rFonts w:eastAsia="바탕" w:hint="eastAsia"/>
        </w:rPr>
        <w:t xml:space="preserve"> </w:t>
      </w:r>
      <w:r w:rsidR="00D4548C" w:rsidRPr="000D26AB">
        <w:rPr>
          <w:rFonts w:eastAsia="바탕" w:hint="eastAsia"/>
        </w:rPr>
        <w:t>제출</w:t>
      </w:r>
      <w:r w:rsidRPr="000D26AB">
        <w:rPr>
          <w:rFonts w:eastAsia="바탕" w:hint="eastAsia"/>
        </w:rPr>
        <w:t xml:space="preserve"> </w:t>
      </w:r>
    </w:p>
    <w:p w14:paraId="756F5666" w14:textId="2EE6A47F" w:rsidR="00D4548C" w:rsidRPr="000D26AB" w:rsidRDefault="00D4548C" w:rsidP="00D4548C">
      <w:pPr>
        <w:pStyle w:val="61"/>
        <w:rPr>
          <w:rFonts w:eastAsia="바탕"/>
        </w:rPr>
      </w:pPr>
      <w:r w:rsidRPr="000D26AB">
        <w:rPr>
          <w:rFonts w:eastAsia="바탕" w:hint="eastAsia"/>
        </w:rPr>
        <w:t>수탁자는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본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계약에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따라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본건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연구과제에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대한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연구를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성실히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수행하고</w:t>
      </w:r>
      <w:r w:rsidRPr="000D26AB">
        <w:rPr>
          <w:rFonts w:eastAsia="바탕" w:hint="eastAsia"/>
        </w:rPr>
        <w:t xml:space="preserve">, </w:t>
      </w:r>
      <w:r w:rsidRPr="000D26AB">
        <w:rPr>
          <w:rFonts w:eastAsia="바탕" w:hint="eastAsia"/>
        </w:rPr>
        <w:t>본건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연구과제의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기술적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목표를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달성하여야</w:t>
      </w:r>
      <w:r w:rsidRPr="000D26AB">
        <w:rPr>
          <w:rFonts w:eastAsia="바탕" w:hint="eastAsia"/>
        </w:rPr>
        <w:t xml:space="preserve"> </w:t>
      </w:r>
      <w:r w:rsidRPr="000D26AB">
        <w:rPr>
          <w:rFonts w:eastAsia="바탕" w:hint="eastAsia"/>
        </w:rPr>
        <w:t>한다</w:t>
      </w:r>
      <w:r w:rsidRPr="000D26AB">
        <w:rPr>
          <w:rFonts w:eastAsia="바탕" w:hint="eastAsia"/>
        </w:rPr>
        <w:t>.</w:t>
      </w:r>
    </w:p>
    <w:p w14:paraId="4B528BE7" w14:textId="77777777" w:rsidR="00A66CC0" w:rsidRPr="000D26AB" w:rsidRDefault="00D4548C" w:rsidP="00D4548C">
      <w:pPr>
        <w:pStyle w:val="61"/>
        <w:rPr>
          <w:rFonts w:eastAsia="바탕"/>
          <w:spacing w:val="-4"/>
        </w:rPr>
      </w:pPr>
      <w:r w:rsidRPr="000D26AB">
        <w:rPr>
          <w:rFonts w:eastAsia="바탕" w:hint="eastAsia"/>
          <w:spacing w:val="-4"/>
        </w:rPr>
        <w:t>수탁자는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본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계약에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따른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연구결과물을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아래와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같이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위탁자에게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제출하여야</w:t>
      </w:r>
      <w:r w:rsidRPr="000D26AB">
        <w:rPr>
          <w:rFonts w:eastAsia="바탕" w:hint="eastAsia"/>
          <w:spacing w:val="-4"/>
        </w:rPr>
        <w:t xml:space="preserve"> </w:t>
      </w:r>
      <w:r w:rsidRPr="000D26AB">
        <w:rPr>
          <w:rFonts w:eastAsia="바탕" w:hint="eastAsia"/>
          <w:spacing w:val="-4"/>
        </w:rPr>
        <w:t>한다</w:t>
      </w:r>
      <w:r w:rsidRPr="000D26AB">
        <w:rPr>
          <w:rFonts w:eastAsia="바탕" w:hint="eastAsia"/>
          <w:spacing w:val="-4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397"/>
        <w:gridCol w:w="701"/>
        <w:gridCol w:w="702"/>
        <w:gridCol w:w="1261"/>
        <w:gridCol w:w="3199"/>
      </w:tblGrid>
      <w:tr w:rsidR="00D4548C" w:rsidRPr="000D26AB" w14:paraId="5B534535" w14:textId="77777777" w:rsidTr="00FD0C74">
        <w:tc>
          <w:tcPr>
            <w:tcW w:w="700" w:type="dxa"/>
          </w:tcPr>
          <w:p w14:paraId="38CDF8B5" w14:textId="77777777" w:rsidR="00D4548C" w:rsidRPr="000D26AB" w:rsidRDefault="00D4548C" w:rsidP="0027660D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/>
                <w:spacing w:val="-8"/>
                <w:sz w:val="20"/>
                <w:szCs w:val="20"/>
              </w:rPr>
              <w:t>순번</w:t>
            </w:r>
          </w:p>
        </w:tc>
        <w:tc>
          <w:tcPr>
            <w:tcW w:w="1397" w:type="dxa"/>
          </w:tcPr>
          <w:p w14:paraId="50CAFEC9" w14:textId="77777777" w:rsidR="00D4548C" w:rsidRPr="000D26AB" w:rsidRDefault="00365CF7" w:rsidP="0027660D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proofErr w:type="spellStart"/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연구</w:t>
            </w:r>
            <w:r w:rsidR="00D4548C" w:rsidRPr="000D26AB">
              <w:rPr>
                <w:rFonts w:eastAsia="바탕체" w:hint="eastAsia"/>
                <w:spacing w:val="-8"/>
                <w:sz w:val="20"/>
                <w:szCs w:val="20"/>
              </w:rPr>
              <w:t>결과물</w:t>
            </w:r>
            <w:proofErr w:type="spellEnd"/>
          </w:p>
        </w:tc>
        <w:tc>
          <w:tcPr>
            <w:tcW w:w="701" w:type="dxa"/>
          </w:tcPr>
          <w:p w14:paraId="169D465B" w14:textId="77777777" w:rsidR="00D4548C" w:rsidRPr="000D26AB" w:rsidRDefault="00D4548C" w:rsidP="0027660D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단위</w:t>
            </w:r>
          </w:p>
        </w:tc>
        <w:tc>
          <w:tcPr>
            <w:tcW w:w="702" w:type="dxa"/>
          </w:tcPr>
          <w:p w14:paraId="2AA0C2AA" w14:textId="77777777" w:rsidR="00D4548C" w:rsidRPr="000D26AB" w:rsidRDefault="00D4548C" w:rsidP="0027660D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수량</w:t>
            </w:r>
          </w:p>
        </w:tc>
        <w:tc>
          <w:tcPr>
            <w:tcW w:w="1261" w:type="dxa"/>
          </w:tcPr>
          <w:p w14:paraId="7458B0AC" w14:textId="77777777" w:rsidR="00D4548C" w:rsidRPr="000D26AB" w:rsidRDefault="00D4548C" w:rsidP="0027660D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제출기한</w:t>
            </w:r>
          </w:p>
        </w:tc>
        <w:tc>
          <w:tcPr>
            <w:tcW w:w="3199" w:type="dxa"/>
          </w:tcPr>
          <w:p w14:paraId="097EAA2D" w14:textId="77777777" w:rsidR="00D4548C" w:rsidRPr="000D26AB" w:rsidRDefault="00D4548C" w:rsidP="0027660D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비고</w:t>
            </w:r>
          </w:p>
        </w:tc>
      </w:tr>
      <w:tr w:rsidR="00FD0C74" w:rsidRPr="000D26AB" w14:paraId="3F7640F3" w14:textId="77777777" w:rsidTr="003C4E02">
        <w:tc>
          <w:tcPr>
            <w:tcW w:w="700" w:type="dxa"/>
            <w:vAlign w:val="center"/>
          </w:tcPr>
          <w:p w14:paraId="2492D953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1</w:t>
            </w:r>
          </w:p>
        </w:tc>
        <w:tc>
          <w:tcPr>
            <w:tcW w:w="1397" w:type="dxa"/>
            <w:vAlign w:val="center"/>
          </w:tcPr>
          <w:p w14:paraId="30A7FB2D" w14:textId="1DC9C1F7" w:rsidR="00FD0C74" w:rsidRPr="000D26AB" w:rsidRDefault="00FD0C74" w:rsidP="00FD0C74">
            <w:pPr>
              <w:jc w:val="center"/>
              <w:rPr>
                <w:rFonts w:eastAsia="바탕체"/>
                <w:b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1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년차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연구결과보고서</w:t>
            </w:r>
          </w:p>
        </w:tc>
        <w:tc>
          <w:tcPr>
            <w:tcW w:w="701" w:type="dxa"/>
            <w:vAlign w:val="center"/>
          </w:tcPr>
          <w:p w14:paraId="375BC5C4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식</w:t>
            </w:r>
          </w:p>
        </w:tc>
        <w:tc>
          <w:tcPr>
            <w:tcW w:w="702" w:type="dxa"/>
            <w:vAlign w:val="center"/>
          </w:tcPr>
          <w:p w14:paraId="56BEB091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1</w:t>
            </w:r>
          </w:p>
        </w:tc>
        <w:tc>
          <w:tcPr>
            <w:tcW w:w="1261" w:type="dxa"/>
            <w:vAlign w:val="center"/>
          </w:tcPr>
          <w:p w14:paraId="6C8885A3" w14:textId="1794A328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20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27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-0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-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28</w:t>
            </w:r>
          </w:p>
        </w:tc>
        <w:tc>
          <w:tcPr>
            <w:tcW w:w="3199" w:type="dxa"/>
            <w:vAlign w:val="center"/>
          </w:tcPr>
          <w:p w14:paraId="4C7BABAF" w14:textId="082309DD" w:rsidR="003C4E02" w:rsidRPr="000D26AB" w:rsidRDefault="00FD0C74" w:rsidP="003C4E02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전자파일</w:t>
            </w:r>
          </w:p>
        </w:tc>
      </w:tr>
      <w:tr w:rsidR="00FD0C74" w:rsidRPr="000D26AB" w14:paraId="075B5B06" w14:textId="77777777" w:rsidTr="003C4E02">
        <w:tc>
          <w:tcPr>
            <w:tcW w:w="700" w:type="dxa"/>
            <w:vAlign w:val="center"/>
          </w:tcPr>
          <w:p w14:paraId="36A68517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</w:t>
            </w:r>
          </w:p>
        </w:tc>
        <w:tc>
          <w:tcPr>
            <w:tcW w:w="1397" w:type="dxa"/>
            <w:vAlign w:val="center"/>
          </w:tcPr>
          <w:p w14:paraId="2D4CA2E4" w14:textId="416C5F9E" w:rsidR="00FD0C74" w:rsidRPr="000D26AB" w:rsidRDefault="00FD0C74" w:rsidP="00FD0C74">
            <w:pPr>
              <w:jc w:val="center"/>
              <w:rPr>
                <w:rFonts w:eastAsia="바탕체"/>
                <w:b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2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년차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연구결과보고서</w:t>
            </w:r>
          </w:p>
        </w:tc>
        <w:tc>
          <w:tcPr>
            <w:tcW w:w="701" w:type="dxa"/>
            <w:vAlign w:val="center"/>
          </w:tcPr>
          <w:p w14:paraId="7011CF01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식</w:t>
            </w:r>
          </w:p>
        </w:tc>
        <w:tc>
          <w:tcPr>
            <w:tcW w:w="702" w:type="dxa"/>
            <w:vAlign w:val="center"/>
          </w:tcPr>
          <w:p w14:paraId="763F52D2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1</w:t>
            </w:r>
          </w:p>
        </w:tc>
        <w:tc>
          <w:tcPr>
            <w:tcW w:w="1261" w:type="dxa"/>
            <w:vAlign w:val="center"/>
          </w:tcPr>
          <w:p w14:paraId="76592D0F" w14:textId="39678C42" w:rsidR="00FD0C74" w:rsidRPr="000D26AB" w:rsidRDefault="00FD0C74" w:rsidP="00C06B8F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20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28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-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02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-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</w:t>
            </w:r>
            <w:r w:rsidR="00C06B8F" w:rsidRPr="000D26AB">
              <w:rPr>
                <w:rFonts w:eastAsia="바탕체"/>
                <w:spacing w:val="-8"/>
                <w:sz w:val="20"/>
                <w:szCs w:val="20"/>
              </w:rPr>
              <w:t>9</w:t>
            </w:r>
          </w:p>
        </w:tc>
        <w:tc>
          <w:tcPr>
            <w:tcW w:w="3199" w:type="dxa"/>
            <w:vAlign w:val="center"/>
          </w:tcPr>
          <w:p w14:paraId="56229282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전자파일</w:t>
            </w:r>
          </w:p>
        </w:tc>
      </w:tr>
      <w:tr w:rsidR="00FD0C74" w:rsidRPr="000D26AB" w14:paraId="7D1F008D" w14:textId="77777777" w:rsidTr="003C4E02">
        <w:tc>
          <w:tcPr>
            <w:tcW w:w="700" w:type="dxa"/>
            <w:vAlign w:val="center"/>
          </w:tcPr>
          <w:p w14:paraId="6969BB4F" w14:textId="562D04C5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3</w:t>
            </w:r>
          </w:p>
        </w:tc>
        <w:tc>
          <w:tcPr>
            <w:tcW w:w="1397" w:type="dxa"/>
            <w:vAlign w:val="center"/>
          </w:tcPr>
          <w:p w14:paraId="1843AA08" w14:textId="7EF23416" w:rsidR="00FD0C74" w:rsidRPr="000D26AB" w:rsidRDefault="00FD0C74" w:rsidP="00FD0C74">
            <w:pPr>
              <w:jc w:val="center"/>
              <w:rPr>
                <w:rFonts w:eastAsia="바탕체"/>
                <w:b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최종보고서</w:t>
            </w:r>
          </w:p>
        </w:tc>
        <w:tc>
          <w:tcPr>
            <w:tcW w:w="701" w:type="dxa"/>
            <w:vAlign w:val="center"/>
          </w:tcPr>
          <w:p w14:paraId="76DEB0B2" w14:textId="518E8766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식</w:t>
            </w:r>
          </w:p>
        </w:tc>
        <w:tc>
          <w:tcPr>
            <w:tcW w:w="702" w:type="dxa"/>
            <w:vAlign w:val="center"/>
          </w:tcPr>
          <w:p w14:paraId="582D9AEB" w14:textId="15BABE62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1</w:t>
            </w:r>
          </w:p>
        </w:tc>
        <w:tc>
          <w:tcPr>
            <w:tcW w:w="1261" w:type="dxa"/>
            <w:vAlign w:val="center"/>
          </w:tcPr>
          <w:p w14:paraId="689D05C1" w14:textId="0E140F25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2029-02-28</w:t>
            </w:r>
          </w:p>
        </w:tc>
        <w:tc>
          <w:tcPr>
            <w:tcW w:w="3199" w:type="dxa"/>
            <w:vAlign w:val="center"/>
          </w:tcPr>
          <w:p w14:paraId="6AF2BBE4" w14:textId="77BABAA2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전자파일</w:t>
            </w:r>
          </w:p>
        </w:tc>
      </w:tr>
      <w:tr w:rsidR="003C4E02" w:rsidRPr="000D26AB" w14:paraId="425CED1D" w14:textId="77777777" w:rsidTr="003C4E02">
        <w:tc>
          <w:tcPr>
            <w:tcW w:w="700" w:type="dxa"/>
            <w:vAlign w:val="center"/>
          </w:tcPr>
          <w:p w14:paraId="019E4AFC" w14:textId="68FF9ACD" w:rsidR="003C4E02" w:rsidRPr="000D26AB" w:rsidRDefault="003C4E02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4</w:t>
            </w:r>
          </w:p>
        </w:tc>
        <w:tc>
          <w:tcPr>
            <w:tcW w:w="1397" w:type="dxa"/>
            <w:vAlign w:val="center"/>
          </w:tcPr>
          <w:p w14:paraId="30AF4BE9" w14:textId="78813F3D" w:rsidR="003C4E02" w:rsidRPr="000D26AB" w:rsidRDefault="003C4E02" w:rsidP="00200411">
            <w:pPr>
              <w:jc w:val="center"/>
              <w:rPr>
                <w:rFonts w:eastAsia="바탕체"/>
                <w:b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궤도전이분석</w:t>
            </w: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/>
                <w:b/>
                <w:spacing w:val="-8"/>
                <w:sz w:val="20"/>
                <w:szCs w:val="20"/>
              </w:rPr>
              <w:t>SW</w:t>
            </w:r>
          </w:p>
        </w:tc>
        <w:tc>
          <w:tcPr>
            <w:tcW w:w="701" w:type="dxa"/>
            <w:vAlign w:val="center"/>
          </w:tcPr>
          <w:p w14:paraId="5000037C" w14:textId="61C9E42D" w:rsidR="003C4E02" w:rsidRPr="000D26AB" w:rsidRDefault="003C4E02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식</w:t>
            </w:r>
          </w:p>
        </w:tc>
        <w:tc>
          <w:tcPr>
            <w:tcW w:w="702" w:type="dxa"/>
            <w:vAlign w:val="center"/>
          </w:tcPr>
          <w:p w14:paraId="2B928939" w14:textId="553FC7BD" w:rsidR="003C4E02" w:rsidRPr="000D26AB" w:rsidRDefault="003C4E02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1</w:t>
            </w:r>
          </w:p>
        </w:tc>
        <w:tc>
          <w:tcPr>
            <w:tcW w:w="1261" w:type="dxa"/>
            <w:vAlign w:val="center"/>
          </w:tcPr>
          <w:p w14:paraId="2FF300E4" w14:textId="77777777" w:rsidR="003C4E02" w:rsidRPr="000D26AB" w:rsidRDefault="003C4E02" w:rsidP="003C4E02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20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27-02-28</w:t>
            </w:r>
          </w:p>
          <w:p w14:paraId="1875FDDA" w14:textId="77777777" w:rsidR="003C4E02" w:rsidRPr="000D26AB" w:rsidRDefault="003C4E02" w:rsidP="003C4E02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/>
                <w:spacing w:val="-8"/>
                <w:sz w:val="20"/>
                <w:szCs w:val="20"/>
              </w:rPr>
              <w:t>2028-02-29</w:t>
            </w:r>
          </w:p>
          <w:p w14:paraId="2FA71158" w14:textId="01985191" w:rsidR="003C4E02" w:rsidRPr="000D26AB" w:rsidRDefault="003C4E02" w:rsidP="003C4E02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/>
                <w:spacing w:val="-8"/>
                <w:sz w:val="20"/>
                <w:szCs w:val="20"/>
              </w:rPr>
              <w:t>2029-02-28</w:t>
            </w:r>
          </w:p>
        </w:tc>
        <w:tc>
          <w:tcPr>
            <w:tcW w:w="3199" w:type="dxa"/>
            <w:vAlign w:val="center"/>
          </w:tcPr>
          <w:p w14:paraId="37513B4E" w14:textId="2F62C07A" w:rsidR="003C4E02" w:rsidRPr="000D26AB" w:rsidRDefault="003C4E02" w:rsidP="00546589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Source File,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코드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설명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,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사용자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매뉴얼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포함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</w:p>
        </w:tc>
      </w:tr>
      <w:tr w:rsidR="00FD0C74" w:rsidRPr="000D26AB" w14:paraId="12F6D5F5" w14:textId="77777777" w:rsidTr="003C4E02">
        <w:tc>
          <w:tcPr>
            <w:tcW w:w="700" w:type="dxa"/>
            <w:vAlign w:val="center"/>
          </w:tcPr>
          <w:p w14:paraId="56BFA7D5" w14:textId="304D4DEF" w:rsidR="00FD0C74" w:rsidRPr="000D26AB" w:rsidRDefault="003C4E02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5</w:t>
            </w:r>
          </w:p>
        </w:tc>
        <w:tc>
          <w:tcPr>
            <w:tcW w:w="1397" w:type="dxa"/>
            <w:vAlign w:val="center"/>
          </w:tcPr>
          <w:p w14:paraId="11966821" w14:textId="48EB8471" w:rsidR="00FD0C74" w:rsidRPr="000D26AB" w:rsidRDefault="003C4E02" w:rsidP="00200411">
            <w:pPr>
              <w:jc w:val="center"/>
              <w:rPr>
                <w:rFonts w:eastAsia="바탕체"/>
                <w:b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위치유지분석</w:t>
            </w:r>
            <w:r w:rsidR="00FD0C74"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 xml:space="preserve"> SW</w:t>
            </w:r>
          </w:p>
        </w:tc>
        <w:tc>
          <w:tcPr>
            <w:tcW w:w="701" w:type="dxa"/>
            <w:vAlign w:val="center"/>
          </w:tcPr>
          <w:p w14:paraId="522573FB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식</w:t>
            </w:r>
          </w:p>
        </w:tc>
        <w:tc>
          <w:tcPr>
            <w:tcW w:w="702" w:type="dxa"/>
            <w:vAlign w:val="center"/>
          </w:tcPr>
          <w:p w14:paraId="01DF54A8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1</w:t>
            </w:r>
          </w:p>
        </w:tc>
        <w:tc>
          <w:tcPr>
            <w:tcW w:w="1261" w:type="dxa"/>
            <w:vAlign w:val="center"/>
          </w:tcPr>
          <w:p w14:paraId="697B7AE0" w14:textId="77777777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20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>27-02-28</w:t>
            </w:r>
          </w:p>
          <w:p w14:paraId="2DB8A6BF" w14:textId="40A0CA6A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/>
                <w:spacing w:val="-8"/>
                <w:sz w:val="20"/>
                <w:szCs w:val="20"/>
              </w:rPr>
              <w:t>2028-02-2</w:t>
            </w:r>
            <w:r w:rsidR="00C06B8F" w:rsidRPr="000D26AB">
              <w:rPr>
                <w:rFonts w:eastAsia="바탕체"/>
                <w:spacing w:val="-8"/>
                <w:sz w:val="20"/>
                <w:szCs w:val="20"/>
              </w:rPr>
              <w:t>9</w:t>
            </w:r>
          </w:p>
          <w:p w14:paraId="6FBF56CB" w14:textId="774BC178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/>
                <w:spacing w:val="-8"/>
                <w:sz w:val="20"/>
                <w:szCs w:val="20"/>
              </w:rPr>
              <w:t>2029-02-28</w:t>
            </w:r>
          </w:p>
        </w:tc>
        <w:tc>
          <w:tcPr>
            <w:tcW w:w="3199" w:type="dxa"/>
            <w:vAlign w:val="center"/>
          </w:tcPr>
          <w:p w14:paraId="1A719892" w14:textId="4F094B89" w:rsidR="00B61F8E" w:rsidRPr="000D26AB" w:rsidRDefault="00FD0C74" w:rsidP="003C4E02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Source File,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코드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설명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,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사용자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매뉴얼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포함</w:t>
            </w:r>
          </w:p>
        </w:tc>
      </w:tr>
      <w:tr w:rsidR="00FD0C74" w14:paraId="498D7BB7" w14:textId="77777777" w:rsidTr="003C4E02">
        <w:tc>
          <w:tcPr>
            <w:tcW w:w="700" w:type="dxa"/>
            <w:vAlign w:val="center"/>
          </w:tcPr>
          <w:p w14:paraId="747B7F0B" w14:textId="2B877662" w:rsidR="00FD0C74" w:rsidRPr="000D26AB" w:rsidRDefault="003C4E02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6</w:t>
            </w:r>
          </w:p>
        </w:tc>
        <w:tc>
          <w:tcPr>
            <w:tcW w:w="1397" w:type="dxa"/>
            <w:vAlign w:val="center"/>
          </w:tcPr>
          <w:p w14:paraId="40C5BCE9" w14:textId="324974C3" w:rsidR="00FD0C74" w:rsidRPr="000D26AB" w:rsidRDefault="00FD0C74" w:rsidP="00FD0C74">
            <w:pPr>
              <w:jc w:val="center"/>
              <w:rPr>
                <w:rFonts w:eastAsia="바탕체"/>
                <w:b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b/>
                <w:spacing w:val="-8"/>
                <w:sz w:val="20"/>
                <w:szCs w:val="20"/>
              </w:rPr>
              <w:t>논문</w:t>
            </w:r>
          </w:p>
        </w:tc>
        <w:tc>
          <w:tcPr>
            <w:tcW w:w="701" w:type="dxa"/>
            <w:vAlign w:val="center"/>
          </w:tcPr>
          <w:p w14:paraId="7CED107B" w14:textId="4716F89C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건</w:t>
            </w:r>
          </w:p>
        </w:tc>
        <w:tc>
          <w:tcPr>
            <w:tcW w:w="702" w:type="dxa"/>
            <w:vAlign w:val="center"/>
          </w:tcPr>
          <w:p w14:paraId="2D9E36B8" w14:textId="7C94B8DF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3</w:t>
            </w:r>
          </w:p>
        </w:tc>
        <w:tc>
          <w:tcPr>
            <w:tcW w:w="1261" w:type="dxa"/>
            <w:vAlign w:val="center"/>
          </w:tcPr>
          <w:p w14:paraId="29A60A62" w14:textId="2743ECF1" w:rsidR="00FD0C74" w:rsidRPr="000D26AB" w:rsidRDefault="00FD0C74" w:rsidP="00BE6D4C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202</w:t>
            </w:r>
            <w:r w:rsidR="00BE6D4C" w:rsidRPr="000D26AB">
              <w:rPr>
                <w:rFonts w:eastAsia="바탕체"/>
                <w:spacing w:val="-8"/>
                <w:sz w:val="20"/>
                <w:szCs w:val="20"/>
              </w:rPr>
              <w:t>8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-0</w:t>
            </w:r>
            <w:r w:rsidR="00BE6D4C" w:rsidRPr="000D26AB">
              <w:rPr>
                <w:rFonts w:eastAsia="바탕체"/>
                <w:spacing w:val="-8"/>
                <w:sz w:val="20"/>
                <w:szCs w:val="20"/>
              </w:rPr>
              <w:t>9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-</w:t>
            </w:r>
            <w:r w:rsidR="00BE6D4C" w:rsidRPr="000D26AB">
              <w:rPr>
                <w:rFonts w:eastAsia="바탕체"/>
                <w:spacing w:val="-8"/>
                <w:sz w:val="20"/>
                <w:szCs w:val="20"/>
              </w:rPr>
              <w:t>30</w:t>
            </w:r>
          </w:p>
        </w:tc>
        <w:tc>
          <w:tcPr>
            <w:tcW w:w="3199" w:type="dxa"/>
            <w:vAlign w:val="center"/>
          </w:tcPr>
          <w:p w14:paraId="61E92DC3" w14:textId="64E92891" w:rsidR="00FD0C74" w:rsidRPr="000D26AB" w:rsidRDefault="00FD0C74" w:rsidP="00FD0C74">
            <w:pPr>
              <w:jc w:val="center"/>
              <w:rPr>
                <w:rFonts w:eastAsia="바탕체"/>
                <w:spacing w:val="-8"/>
                <w:sz w:val="20"/>
                <w:szCs w:val="20"/>
              </w:rPr>
            </w:pPr>
            <w:proofErr w:type="spellStart"/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한연재</w:t>
            </w:r>
            <w:proofErr w:type="spellEnd"/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(</w:t>
            </w:r>
            <w:r w:rsidRPr="000D26AB">
              <w:rPr>
                <w:rFonts w:eastAsia="바탕체"/>
                <w:spacing w:val="-8"/>
                <w:sz w:val="20"/>
                <w:szCs w:val="20"/>
              </w:rPr>
              <w:t xml:space="preserve">KCI)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급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 xml:space="preserve"> </w:t>
            </w:r>
            <w:r w:rsidRPr="000D26AB">
              <w:rPr>
                <w:rFonts w:eastAsia="바탕체" w:hint="eastAsia"/>
                <w:spacing w:val="-8"/>
                <w:sz w:val="20"/>
                <w:szCs w:val="20"/>
              </w:rPr>
              <w:t>이상</w:t>
            </w:r>
          </w:p>
        </w:tc>
      </w:tr>
    </w:tbl>
    <w:p w14:paraId="227AE555" w14:textId="77777777" w:rsidR="00365CF7" w:rsidRPr="00C976F1" w:rsidRDefault="00365CF7" w:rsidP="00D4548C">
      <w:pPr>
        <w:pStyle w:val="61"/>
        <w:rPr>
          <w:rFonts w:eastAsia="바탕"/>
          <w:spacing w:val="-2"/>
        </w:rPr>
      </w:pPr>
      <w:r w:rsidRPr="00C976F1">
        <w:rPr>
          <w:rFonts w:eastAsia="바탕" w:hint="eastAsia"/>
          <w:spacing w:val="-2"/>
        </w:rPr>
        <w:t>수탁자</w:t>
      </w:r>
      <w:r w:rsidRPr="00C976F1">
        <w:rPr>
          <w:rFonts w:eastAsia="바탕"/>
          <w:spacing w:val="-2"/>
        </w:rPr>
        <w:t>는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위탁자의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참여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하에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연구계획서</w:t>
      </w:r>
      <w:r w:rsidRPr="00C976F1">
        <w:rPr>
          <w:rFonts w:eastAsia="바탕"/>
          <w:spacing w:val="-2"/>
        </w:rPr>
        <w:t>(</w:t>
      </w:r>
      <w:r w:rsidRPr="00C976F1">
        <w:rPr>
          <w:rFonts w:eastAsia="바탕" w:hint="eastAsia"/>
          <w:spacing w:val="-2"/>
        </w:rPr>
        <w:t>또는</w:t>
      </w:r>
      <w:r w:rsidRPr="00C976F1">
        <w:rPr>
          <w:rFonts w:eastAsia="바탕"/>
          <w:spacing w:val="-2"/>
        </w:rPr>
        <w:t xml:space="preserve"> </w:t>
      </w:r>
      <w:proofErr w:type="spellStart"/>
      <w:r w:rsidRPr="00C976F1">
        <w:rPr>
          <w:rFonts w:eastAsia="바탕" w:hint="eastAsia"/>
          <w:spacing w:val="-2"/>
        </w:rPr>
        <w:t>요구사양서</w:t>
      </w:r>
      <w:proofErr w:type="spellEnd"/>
      <w:r w:rsidRPr="00C976F1">
        <w:rPr>
          <w:rFonts w:eastAsia="바탕"/>
          <w:spacing w:val="-2"/>
        </w:rPr>
        <w:t>)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및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최종보고서에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규정된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동작요구조건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및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성능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등</w:t>
      </w:r>
      <w:r w:rsidR="00C976F1" w:rsidRPr="00C976F1">
        <w:rPr>
          <w:rFonts w:eastAsia="바탕" w:hint="eastAsia"/>
          <w:spacing w:val="-2"/>
        </w:rPr>
        <w:t>에</w:t>
      </w:r>
      <w:r w:rsidR="00C976F1" w:rsidRPr="00C976F1">
        <w:rPr>
          <w:rFonts w:eastAsia="바탕" w:hint="eastAsia"/>
          <w:spacing w:val="-2"/>
        </w:rPr>
        <w:t xml:space="preserve"> </w:t>
      </w:r>
      <w:r w:rsidR="00C976F1" w:rsidRPr="00C976F1">
        <w:rPr>
          <w:rFonts w:eastAsia="바탕" w:hint="eastAsia"/>
          <w:spacing w:val="-2"/>
        </w:rPr>
        <w:t>대하여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합의된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시험방법으로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연구결과물을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검사</w:t>
      </w:r>
      <w:r w:rsidRPr="00C976F1">
        <w:rPr>
          <w:rFonts w:eastAsia="바탕" w:hint="eastAsia"/>
          <w:spacing w:val="-2"/>
        </w:rPr>
        <w:t>/</w:t>
      </w:r>
      <w:r w:rsidRPr="00C976F1">
        <w:rPr>
          <w:rFonts w:eastAsia="바탕" w:hint="eastAsia"/>
          <w:spacing w:val="-2"/>
        </w:rPr>
        <w:t>검증</w:t>
      </w:r>
      <w:r w:rsidR="00C976F1" w:rsidRPr="00C976F1">
        <w:rPr>
          <w:rFonts w:eastAsia="바탕" w:hint="eastAsia"/>
          <w:spacing w:val="-2"/>
        </w:rPr>
        <w:t>하여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연구결과물에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결함</w:t>
      </w:r>
      <w:r w:rsidRPr="00C976F1">
        <w:rPr>
          <w:rFonts w:eastAsia="바탕" w:hint="eastAsia"/>
          <w:spacing w:val="-2"/>
        </w:rPr>
        <w:t>(</w:t>
      </w:r>
      <w:r w:rsidRPr="00C976F1">
        <w:rPr>
          <w:rFonts w:eastAsia="바탕" w:hint="eastAsia"/>
          <w:spacing w:val="-2"/>
        </w:rPr>
        <w:t>하자</w:t>
      </w:r>
      <w:r w:rsidRPr="00C976F1">
        <w:rPr>
          <w:rFonts w:eastAsia="바탕" w:hint="eastAsia"/>
          <w:spacing w:val="-2"/>
        </w:rPr>
        <w:t xml:space="preserve">, </w:t>
      </w:r>
      <w:r w:rsidRPr="00C976F1">
        <w:rPr>
          <w:rFonts w:eastAsia="바탕" w:hint="eastAsia"/>
          <w:spacing w:val="-2"/>
        </w:rPr>
        <w:t>오류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등</w:t>
      </w:r>
      <w:r w:rsidRPr="00C976F1">
        <w:rPr>
          <w:rFonts w:eastAsia="바탕" w:hint="eastAsia"/>
          <w:spacing w:val="-2"/>
        </w:rPr>
        <w:t>)</w:t>
      </w:r>
      <w:r w:rsidRPr="00C976F1">
        <w:rPr>
          <w:rFonts w:eastAsia="바탕" w:hint="eastAsia"/>
          <w:spacing w:val="-2"/>
        </w:rPr>
        <w:t>이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없음을</w:t>
      </w:r>
      <w:r w:rsidRPr="00C976F1">
        <w:rPr>
          <w:rFonts w:eastAsia="바탕" w:hint="eastAsia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증명하여야</w:t>
      </w:r>
      <w:r w:rsidRPr="00C976F1">
        <w:rPr>
          <w:rFonts w:eastAsia="바탕"/>
          <w:spacing w:val="-2"/>
        </w:rPr>
        <w:t xml:space="preserve"> </w:t>
      </w:r>
      <w:r w:rsidRPr="00C976F1">
        <w:rPr>
          <w:rFonts w:eastAsia="바탕" w:hint="eastAsia"/>
          <w:spacing w:val="-2"/>
        </w:rPr>
        <w:t>한다</w:t>
      </w:r>
      <w:r w:rsidRPr="00C976F1">
        <w:rPr>
          <w:rFonts w:eastAsia="바탕"/>
          <w:spacing w:val="-2"/>
        </w:rPr>
        <w:t>.</w:t>
      </w:r>
    </w:p>
    <w:p w14:paraId="5FBCB2BD" w14:textId="77777777" w:rsidR="00365CF7" w:rsidRDefault="00365CF7" w:rsidP="00D4548C">
      <w:pPr>
        <w:pStyle w:val="61"/>
        <w:rPr>
          <w:rFonts w:eastAsia="바탕"/>
        </w:rPr>
      </w:pP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항에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의거한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검사</w:t>
      </w:r>
      <w:r>
        <w:rPr>
          <w:rFonts w:eastAsia="바탕" w:hint="eastAsia"/>
        </w:rPr>
        <w:t>/</w:t>
      </w:r>
      <w:r>
        <w:rPr>
          <w:rFonts w:eastAsia="바탕" w:hint="eastAsia"/>
        </w:rPr>
        <w:t>검증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결과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연구결과물에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결함이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발견된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위탁자는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결함을</w:t>
      </w:r>
      <w:r>
        <w:rPr>
          <w:rFonts w:eastAsia="바탕" w:hint="eastAsia"/>
        </w:rPr>
        <w:t xml:space="preserve"> </w:t>
      </w:r>
      <w:proofErr w:type="spellStart"/>
      <w:r>
        <w:rPr>
          <w:rFonts w:eastAsia="바탕" w:hint="eastAsia"/>
        </w:rPr>
        <w:t>수정ㆍ보완할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때까지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잔여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연구비의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지급을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보류할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있다</w:t>
      </w:r>
      <w:r>
        <w:rPr>
          <w:rFonts w:eastAsia="바탕" w:hint="eastAsia"/>
        </w:rPr>
        <w:t>.</w:t>
      </w:r>
    </w:p>
    <w:p w14:paraId="6521D3BA" w14:textId="77777777" w:rsidR="00495582" w:rsidRDefault="00365CF7" w:rsidP="00D4548C">
      <w:pPr>
        <w:pStyle w:val="61"/>
        <w:rPr>
          <w:rFonts w:eastAsia="바탕"/>
        </w:rPr>
      </w:pPr>
      <w:r>
        <w:rPr>
          <w:rFonts w:eastAsia="바탕" w:hint="eastAsia"/>
        </w:rPr>
        <w:t>수탁자는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연구기간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동안</w:t>
      </w:r>
      <w:r>
        <w:rPr>
          <w:rFonts w:eastAsia="바탕" w:hint="eastAsia"/>
        </w:rPr>
        <w:t xml:space="preserve"> </w:t>
      </w:r>
      <w:proofErr w:type="spellStart"/>
      <w:r w:rsidRPr="00201D14">
        <w:rPr>
          <w:rFonts w:eastAsia="바탕" w:hint="eastAsia"/>
        </w:rPr>
        <w:t>매분기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말에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진행상황을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위탁자에게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통지하여야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하며</w:t>
      </w:r>
      <w:r>
        <w:rPr>
          <w:rFonts w:eastAsia="바탕" w:hint="eastAsia"/>
        </w:rPr>
        <w:t>,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최종보고서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제출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후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본건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연구과제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완료보고회를</w:t>
      </w:r>
      <w:r w:rsidR="00495582">
        <w:rPr>
          <w:rFonts w:eastAsia="바탕" w:hint="eastAsia"/>
        </w:rPr>
        <w:t xml:space="preserve"> </w:t>
      </w:r>
      <w:r w:rsidR="00495582">
        <w:rPr>
          <w:rFonts w:eastAsia="바탕" w:hint="eastAsia"/>
        </w:rPr>
        <w:t>개최한다</w:t>
      </w:r>
      <w:r w:rsidR="00495582">
        <w:rPr>
          <w:rFonts w:eastAsia="바탕" w:hint="eastAsia"/>
        </w:rPr>
        <w:t>.</w:t>
      </w:r>
      <w:r>
        <w:rPr>
          <w:rFonts w:eastAsia="바탕" w:hint="eastAsia"/>
        </w:rPr>
        <w:t xml:space="preserve">   </w:t>
      </w:r>
    </w:p>
    <w:p w14:paraId="5DC462F5" w14:textId="77777777" w:rsidR="00D4548C" w:rsidRPr="00365CF7" w:rsidRDefault="00495582" w:rsidP="00D4548C">
      <w:pPr>
        <w:pStyle w:val="61"/>
        <w:rPr>
          <w:rFonts w:eastAsia="바탕"/>
        </w:rPr>
      </w:pPr>
      <w:r>
        <w:rPr>
          <w:rFonts w:eastAsia="바탕" w:hint="eastAsia"/>
        </w:rPr>
        <w:t>위탁자는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수탁자에게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관련한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기술자료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등을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요청할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있고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수탁자는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이에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응하기로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 w:hint="eastAsia"/>
        </w:rPr>
        <w:t xml:space="preserve">. </w:t>
      </w:r>
      <w:r w:rsidR="00365CF7">
        <w:rPr>
          <w:rFonts w:eastAsia="바탕" w:hint="eastAsia"/>
        </w:rPr>
        <w:t xml:space="preserve"> </w:t>
      </w:r>
    </w:p>
    <w:p w14:paraId="3AE10E20" w14:textId="0A2F65E9" w:rsidR="0049162A" w:rsidRDefault="0049162A" w:rsidP="004113FB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연구의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</w:t>
      </w:r>
    </w:p>
    <w:p w14:paraId="62DA96CE" w14:textId="77777777" w:rsidR="0049162A" w:rsidRDefault="0049162A" w:rsidP="0049162A">
      <w:pPr>
        <w:pStyle w:val="61"/>
        <w:rPr>
          <w:rFonts w:eastAsia="바탕"/>
        </w:rPr>
      </w:pPr>
      <w:r>
        <w:rPr>
          <w:rFonts w:eastAsia="바탕" w:hint="eastAsia"/>
        </w:rPr>
        <w:t>수탁자는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서면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동의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없이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전부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일부를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자에게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위임하거나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없다</w:t>
      </w:r>
      <w:r>
        <w:rPr>
          <w:rFonts w:eastAsia="바탕" w:hint="eastAsia"/>
        </w:rPr>
        <w:t>.</w:t>
      </w:r>
    </w:p>
    <w:p w14:paraId="6E417548" w14:textId="77777777" w:rsidR="0049162A" w:rsidRDefault="0049162A" w:rsidP="0049162A">
      <w:pPr>
        <w:pStyle w:val="61"/>
        <w:rPr>
          <w:rFonts w:eastAsia="바탕"/>
        </w:rPr>
      </w:pPr>
      <w:r>
        <w:rPr>
          <w:rFonts w:eastAsia="바탕" w:hint="eastAsia"/>
        </w:rPr>
        <w:lastRenderedPageBreak/>
        <w:t>수탁자가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전항의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동의를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얻어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전부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일부를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자에게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위임하거나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대하여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동일한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의무를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부담하며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모든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행위에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대하여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연대하여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책임을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진다</w:t>
      </w:r>
      <w:r>
        <w:rPr>
          <w:rFonts w:eastAsia="바탕" w:hint="eastAsia"/>
        </w:rPr>
        <w:t>.</w:t>
      </w:r>
    </w:p>
    <w:p w14:paraId="6260038A" w14:textId="605F427C" w:rsidR="0049162A" w:rsidRPr="0049162A" w:rsidRDefault="0049162A" w:rsidP="004F0DB3">
      <w:pPr>
        <w:pStyle w:val="61"/>
        <w:rPr>
          <w:rFonts w:eastAsia="바탕"/>
        </w:rPr>
      </w:pPr>
      <w:r>
        <w:rPr>
          <w:rFonts w:eastAsia="바탕" w:hint="eastAsia"/>
        </w:rPr>
        <w:t>위탁자는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연구개발을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수행하기에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부적합하다고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판단할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수탁자에게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교체를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요구할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있다</w:t>
      </w:r>
      <w:r>
        <w:rPr>
          <w:rFonts w:eastAsia="바탕" w:hint="eastAsia"/>
        </w:rPr>
        <w:t>.</w:t>
      </w:r>
    </w:p>
    <w:p w14:paraId="5215296B" w14:textId="2E562BF4" w:rsidR="004113FB" w:rsidRPr="003755D6" w:rsidRDefault="004113FB" w:rsidP="004113FB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연구비</w:t>
      </w:r>
      <w:r w:rsidR="00D73D0B">
        <w:rPr>
          <w:rFonts w:eastAsia="바탕" w:hint="eastAsia"/>
        </w:rPr>
        <w:t>의</w:t>
      </w:r>
      <w:r w:rsidR="00D73D0B">
        <w:rPr>
          <w:rFonts w:eastAsia="바탕" w:hint="eastAsia"/>
        </w:rPr>
        <w:t xml:space="preserve"> </w:t>
      </w:r>
      <w:r w:rsidR="00D73D0B">
        <w:rPr>
          <w:rFonts w:eastAsia="바탕" w:hint="eastAsia"/>
        </w:rPr>
        <w:t>지급</w:t>
      </w:r>
      <w:r>
        <w:rPr>
          <w:rFonts w:eastAsia="바탕" w:hint="eastAsia"/>
        </w:rPr>
        <w:t xml:space="preserve"> </w:t>
      </w:r>
    </w:p>
    <w:p w14:paraId="10E2D49A" w14:textId="77777777" w:rsidR="004113FB" w:rsidRPr="004113FB" w:rsidRDefault="004113FB" w:rsidP="004113FB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>
        <w:rPr>
          <w:rFonts w:eastAsia="바탕" w:hint="eastAsia"/>
          <w:spacing w:val="-2"/>
        </w:rPr>
        <w:t>위탁자가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본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계약에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따른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본건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연구과제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수행의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대가로서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수탁자에게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지급할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총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연구비</w:t>
      </w:r>
      <w:r w:rsidR="00D73D0B">
        <w:rPr>
          <w:rFonts w:eastAsia="바탕" w:hint="eastAsia"/>
          <w:spacing w:val="-2"/>
        </w:rPr>
        <w:t xml:space="preserve"> </w:t>
      </w:r>
      <w:r w:rsidR="00D73D0B">
        <w:rPr>
          <w:rFonts w:eastAsia="바탕" w:hint="eastAsia"/>
          <w:spacing w:val="-2"/>
        </w:rPr>
        <w:t>및</w:t>
      </w:r>
      <w:r>
        <w:rPr>
          <w:rFonts w:eastAsia="바탕" w:hint="eastAsia"/>
          <w:spacing w:val="-2"/>
        </w:rPr>
        <w:t xml:space="preserve"> </w:t>
      </w:r>
      <w:r w:rsidR="00D73D0B">
        <w:rPr>
          <w:rFonts w:eastAsia="바탕" w:hint="eastAsia"/>
          <w:spacing w:val="-2"/>
        </w:rPr>
        <w:t>연구비</w:t>
      </w:r>
      <w:r w:rsidR="00D73D0B">
        <w:rPr>
          <w:rFonts w:eastAsia="바탕" w:hint="eastAsia"/>
          <w:spacing w:val="-2"/>
        </w:rPr>
        <w:t xml:space="preserve"> </w:t>
      </w:r>
      <w:proofErr w:type="spellStart"/>
      <w:r>
        <w:rPr>
          <w:rFonts w:eastAsia="바탕" w:hint="eastAsia"/>
          <w:spacing w:val="-2"/>
        </w:rPr>
        <w:t>지급조건</w:t>
      </w:r>
      <w:r w:rsidR="00D73D0B">
        <w:rPr>
          <w:rFonts w:eastAsia="바탕" w:hint="eastAsia"/>
          <w:spacing w:val="-2"/>
        </w:rPr>
        <w:t>은</w:t>
      </w:r>
      <w:proofErr w:type="spellEnd"/>
      <w:r w:rsidR="00D73D0B">
        <w:rPr>
          <w:rFonts w:eastAsia="바탕" w:hint="eastAsia"/>
          <w:spacing w:val="-2"/>
        </w:rPr>
        <w:t xml:space="preserve"> </w:t>
      </w:r>
      <w:r w:rsidR="00D73D0B">
        <w:rPr>
          <w:rFonts w:eastAsia="바탕" w:hint="eastAsia"/>
          <w:spacing w:val="-2"/>
        </w:rPr>
        <w:t>아래와</w:t>
      </w:r>
      <w:r w:rsidR="00D73D0B">
        <w:rPr>
          <w:rFonts w:eastAsia="바탕" w:hint="eastAsia"/>
          <w:spacing w:val="-2"/>
        </w:rPr>
        <w:t xml:space="preserve"> </w:t>
      </w:r>
      <w:r w:rsidR="00D73D0B">
        <w:rPr>
          <w:rFonts w:eastAsia="바탕" w:hint="eastAsia"/>
          <w:spacing w:val="-2"/>
        </w:rPr>
        <w:t>같다</w:t>
      </w:r>
      <w:r w:rsidR="00D73D0B">
        <w:rPr>
          <w:rFonts w:eastAsia="바탕" w:hint="eastAsia"/>
          <w:spacing w:val="-2"/>
        </w:rPr>
        <w:t>.</w:t>
      </w:r>
    </w:p>
    <w:p w14:paraId="6902CC8B" w14:textId="0F4D9358" w:rsidR="004113FB" w:rsidRPr="00C730F6" w:rsidRDefault="004113FB" w:rsidP="006E1BD9">
      <w:pPr>
        <w:tabs>
          <w:tab w:val="num" w:pos="1134"/>
        </w:tabs>
        <w:adjustRightInd w:val="0"/>
        <w:spacing w:before="360" w:after="120" w:line="400" w:lineRule="exact"/>
        <w:ind w:leftChars="257" w:left="565"/>
        <w:jc w:val="left"/>
        <w:rPr>
          <w:rFonts w:eastAsia="바탕"/>
          <w:spacing w:val="-2"/>
          <w:u w:val="single"/>
        </w:rPr>
      </w:pPr>
      <w:r w:rsidRPr="00C730F6">
        <w:rPr>
          <w:rFonts w:eastAsia="바탕" w:hint="eastAsia"/>
          <w:spacing w:val="-2"/>
          <w:u w:val="single"/>
        </w:rPr>
        <w:t>총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Pr="00C730F6">
        <w:rPr>
          <w:rFonts w:eastAsia="바탕" w:hint="eastAsia"/>
          <w:spacing w:val="-2"/>
          <w:u w:val="single"/>
        </w:rPr>
        <w:t>연구비</w:t>
      </w:r>
      <w:r w:rsidRPr="00C730F6">
        <w:rPr>
          <w:rFonts w:eastAsia="바탕" w:hint="eastAsia"/>
          <w:spacing w:val="-2"/>
          <w:u w:val="single"/>
        </w:rPr>
        <w:t xml:space="preserve">: </w:t>
      </w:r>
      <w:r w:rsidRPr="00C730F6">
        <w:rPr>
          <w:rFonts w:eastAsia="바탕" w:hint="eastAsia"/>
          <w:spacing w:val="-2"/>
          <w:u w:val="single"/>
        </w:rPr>
        <w:t>금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="00D42E89">
        <w:rPr>
          <w:rFonts w:eastAsia="바탕" w:hint="eastAsia"/>
          <w:spacing w:val="-2"/>
          <w:u w:val="single"/>
        </w:rPr>
        <w:t>삼억육천</w:t>
      </w:r>
      <w:r w:rsidRPr="00C730F6">
        <w:rPr>
          <w:rFonts w:eastAsia="바탕" w:hint="eastAsia"/>
          <w:spacing w:val="-2"/>
          <w:u w:val="single"/>
        </w:rPr>
        <w:t>만원</w:t>
      </w:r>
      <w:r w:rsidRPr="00C730F6">
        <w:rPr>
          <w:rFonts w:eastAsia="바탕" w:hint="eastAsia"/>
          <w:spacing w:val="-2"/>
          <w:u w:val="single"/>
        </w:rPr>
        <w:t>(</w:t>
      </w:r>
      <w:r w:rsidRPr="00C730F6">
        <w:rPr>
          <w:rFonts w:eastAsia="바탕" w:hint="eastAsia"/>
          <w:spacing w:val="-2"/>
          <w:u w:val="single"/>
        </w:rPr>
        <w:t>￦</w:t>
      </w:r>
      <w:r w:rsidR="00D73D0B" w:rsidRPr="00C730F6">
        <w:rPr>
          <w:rFonts w:eastAsia="바탕" w:hint="eastAsia"/>
          <w:spacing w:val="-2"/>
          <w:u w:val="single"/>
        </w:rPr>
        <w:t>3</w:t>
      </w:r>
      <w:r w:rsidR="00EC3637" w:rsidRPr="00C730F6">
        <w:rPr>
          <w:rFonts w:eastAsia="바탕"/>
          <w:spacing w:val="-2"/>
          <w:u w:val="single"/>
        </w:rPr>
        <w:t>6</w:t>
      </w:r>
      <w:r w:rsidRPr="00C730F6">
        <w:rPr>
          <w:rFonts w:eastAsia="바탕" w:hint="eastAsia"/>
          <w:spacing w:val="-2"/>
          <w:u w:val="single"/>
        </w:rPr>
        <w:t xml:space="preserve">0,000,000) / </w:t>
      </w:r>
      <w:r w:rsidRPr="00C730F6">
        <w:rPr>
          <w:rFonts w:eastAsia="바탕" w:hint="eastAsia"/>
          <w:spacing w:val="-2"/>
          <w:u w:val="single"/>
        </w:rPr>
        <w:t>부가가치세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Pr="00C730F6">
        <w:rPr>
          <w:rFonts w:eastAsia="바탕" w:hint="eastAsia"/>
          <w:spacing w:val="-2"/>
          <w:u w:val="single"/>
        </w:rPr>
        <w:t>별도</w:t>
      </w:r>
    </w:p>
    <w:p w14:paraId="2B6DDDF8" w14:textId="2AE11D12" w:rsidR="00D73D0B" w:rsidRPr="00C730F6" w:rsidRDefault="004C5396" w:rsidP="006E1BD9">
      <w:pPr>
        <w:pStyle w:val="71"/>
        <w:numPr>
          <w:ilvl w:val="0"/>
          <w:numId w:val="0"/>
        </w:numPr>
        <w:tabs>
          <w:tab w:val="left" w:pos="1134"/>
        </w:tabs>
        <w:ind w:left="567"/>
        <w:rPr>
          <w:rFonts w:eastAsia="바탕"/>
        </w:rPr>
      </w:pPr>
      <w:r w:rsidRPr="00C730F6">
        <w:rPr>
          <w:rFonts w:eastAsia="바탕" w:hint="eastAsia"/>
        </w:rPr>
        <w:t>선급금</w:t>
      </w:r>
      <w:r w:rsidR="00D73D0B" w:rsidRPr="00C730F6">
        <w:rPr>
          <w:rFonts w:eastAsia="바탕" w:hint="eastAsia"/>
        </w:rPr>
        <w:t>:</w:t>
      </w:r>
      <w:r w:rsidR="00D73D0B" w:rsidRPr="00C730F6">
        <w:rPr>
          <w:rFonts w:eastAsia="바탕" w:hint="eastAsia"/>
        </w:rPr>
        <w:tab/>
      </w:r>
      <w:r w:rsidR="00D73D0B" w:rsidRPr="00C730F6">
        <w:rPr>
          <w:rFonts w:eastAsia="바탕" w:hint="eastAsia"/>
        </w:rPr>
        <w:t>본</w:t>
      </w:r>
      <w:r w:rsidR="00D73D0B" w:rsidRPr="00C730F6">
        <w:rPr>
          <w:rFonts w:eastAsia="바탕" w:hint="eastAsia"/>
        </w:rPr>
        <w:t xml:space="preserve"> </w:t>
      </w:r>
      <w:r w:rsidR="00D73D0B" w:rsidRPr="00C730F6">
        <w:rPr>
          <w:rFonts w:eastAsia="바탕" w:hint="eastAsia"/>
        </w:rPr>
        <w:t>계약</w:t>
      </w:r>
      <w:r w:rsidR="00D73D0B" w:rsidRPr="00C730F6">
        <w:rPr>
          <w:rFonts w:eastAsia="바탕" w:hint="eastAsia"/>
        </w:rPr>
        <w:t xml:space="preserve"> </w:t>
      </w:r>
      <w:r w:rsidR="00D73D0B" w:rsidRPr="00C730F6">
        <w:rPr>
          <w:rFonts w:eastAsia="바탕" w:hint="eastAsia"/>
        </w:rPr>
        <w:t>체결일</w:t>
      </w:r>
      <w:r w:rsidR="00D73D0B" w:rsidRPr="00C730F6">
        <w:rPr>
          <w:rFonts w:eastAsia="바탕" w:hint="eastAsia"/>
        </w:rPr>
        <w:t xml:space="preserve"> </w:t>
      </w:r>
      <w:r w:rsidR="00D73D0B" w:rsidRPr="00C730F6">
        <w:rPr>
          <w:rFonts w:eastAsia="바탕" w:hint="eastAsia"/>
        </w:rPr>
        <w:t>기준</w:t>
      </w:r>
      <w:r w:rsidR="00D73D0B" w:rsidRPr="00C730F6">
        <w:rPr>
          <w:rFonts w:eastAsia="바탕" w:hint="eastAsia"/>
        </w:rPr>
        <w:t xml:space="preserve">, </w:t>
      </w:r>
      <w:r w:rsidR="00D73D0B" w:rsidRPr="00C730F6">
        <w:rPr>
          <w:rFonts w:eastAsia="바탕" w:hint="eastAsia"/>
        </w:rPr>
        <w:t>익월</w:t>
      </w:r>
      <w:r w:rsidR="00D73D0B" w:rsidRPr="00C730F6">
        <w:rPr>
          <w:rFonts w:eastAsia="바탕" w:hint="eastAsia"/>
        </w:rPr>
        <w:t xml:space="preserve"> 25</w:t>
      </w:r>
      <w:r w:rsidR="00D73D0B" w:rsidRPr="00C730F6">
        <w:rPr>
          <w:rFonts w:eastAsia="바탕" w:hint="eastAsia"/>
        </w:rPr>
        <w:t>일</w:t>
      </w:r>
    </w:p>
    <w:p w14:paraId="30E93508" w14:textId="3A5CD4B9" w:rsidR="00D73D0B" w:rsidRPr="00C730F6" w:rsidRDefault="00D73D0B" w:rsidP="006E1BD9">
      <w:pPr>
        <w:pStyle w:val="71"/>
        <w:numPr>
          <w:ilvl w:val="0"/>
          <w:numId w:val="0"/>
        </w:numPr>
        <w:tabs>
          <w:tab w:val="left" w:pos="1134"/>
        </w:tabs>
        <w:ind w:leftChars="515" w:left="1133"/>
        <w:rPr>
          <w:rFonts w:eastAsia="바탕"/>
          <w:spacing w:val="-2"/>
          <w:u w:val="single"/>
        </w:rPr>
      </w:pPr>
      <w:r w:rsidRPr="00C730F6">
        <w:rPr>
          <w:rFonts w:eastAsia="바탕" w:hint="eastAsia"/>
          <w:spacing w:val="-2"/>
          <w:u w:val="single"/>
        </w:rPr>
        <w:t>금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Pr="00C730F6">
        <w:rPr>
          <w:rFonts w:eastAsia="바탕" w:hint="eastAsia"/>
          <w:spacing w:val="-2"/>
          <w:u w:val="single"/>
        </w:rPr>
        <w:t>일</w:t>
      </w:r>
      <w:r w:rsidR="00EC3637" w:rsidRPr="00C730F6">
        <w:rPr>
          <w:rFonts w:eastAsia="바탕" w:hint="eastAsia"/>
          <w:spacing w:val="-2"/>
          <w:u w:val="single"/>
        </w:rPr>
        <w:t>억팔</w:t>
      </w:r>
      <w:r w:rsidRPr="00C730F6">
        <w:rPr>
          <w:rFonts w:eastAsia="바탕" w:hint="eastAsia"/>
          <w:spacing w:val="-2"/>
          <w:u w:val="single"/>
        </w:rPr>
        <w:t>천만원</w:t>
      </w:r>
      <w:r w:rsidRPr="00C730F6">
        <w:rPr>
          <w:rFonts w:eastAsia="바탕" w:hint="eastAsia"/>
          <w:spacing w:val="-2"/>
          <w:u w:val="single"/>
        </w:rPr>
        <w:t>(</w:t>
      </w:r>
      <w:r w:rsidRPr="00C730F6">
        <w:rPr>
          <w:rFonts w:eastAsia="바탕" w:hint="eastAsia"/>
          <w:spacing w:val="-2"/>
          <w:u w:val="single"/>
        </w:rPr>
        <w:t>￦</w:t>
      </w:r>
      <w:r w:rsidRPr="00C730F6">
        <w:rPr>
          <w:rFonts w:eastAsia="바탕" w:hint="eastAsia"/>
          <w:spacing w:val="-2"/>
          <w:u w:val="single"/>
        </w:rPr>
        <w:t>1</w:t>
      </w:r>
      <w:r w:rsidR="00EC3637" w:rsidRPr="00C730F6">
        <w:rPr>
          <w:rFonts w:eastAsia="바탕"/>
          <w:spacing w:val="-2"/>
          <w:u w:val="single"/>
        </w:rPr>
        <w:t>8</w:t>
      </w:r>
      <w:r w:rsidRPr="00C730F6">
        <w:rPr>
          <w:rFonts w:eastAsia="바탕" w:hint="eastAsia"/>
          <w:spacing w:val="-2"/>
          <w:u w:val="single"/>
        </w:rPr>
        <w:t xml:space="preserve">0,000,000) </w:t>
      </w:r>
      <w:r w:rsidRPr="00C730F6">
        <w:rPr>
          <w:rFonts w:eastAsia="바탕" w:hint="eastAsia"/>
          <w:spacing w:val="-2"/>
          <w:u w:val="single"/>
        </w:rPr>
        <w:t>현금지급</w:t>
      </w:r>
      <w:r w:rsidRPr="00C730F6">
        <w:rPr>
          <w:rFonts w:eastAsia="바탕" w:hint="eastAsia"/>
          <w:spacing w:val="-2"/>
          <w:u w:val="single"/>
        </w:rPr>
        <w:t xml:space="preserve"> / </w:t>
      </w:r>
      <w:r w:rsidRPr="00C730F6">
        <w:rPr>
          <w:rFonts w:eastAsia="바탕" w:hint="eastAsia"/>
          <w:spacing w:val="-2"/>
          <w:u w:val="single"/>
        </w:rPr>
        <w:t>부가가치세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Pr="00C730F6">
        <w:rPr>
          <w:rFonts w:eastAsia="바탕" w:hint="eastAsia"/>
          <w:spacing w:val="-2"/>
          <w:u w:val="single"/>
        </w:rPr>
        <w:t>별도</w:t>
      </w:r>
    </w:p>
    <w:p w14:paraId="0FBB83BD" w14:textId="73A0E662" w:rsidR="00D73D0B" w:rsidRPr="00C730F6" w:rsidRDefault="004C5396" w:rsidP="006E1BD9">
      <w:pPr>
        <w:pStyle w:val="71"/>
        <w:numPr>
          <w:ilvl w:val="0"/>
          <w:numId w:val="0"/>
        </w:numPr>
        <w:tabs>
          <w:tab w:val="left" w:pos="1134"/>
        </w:tabs>
        <w:ind w:left="567"/>
        <w:rPr>
          <w:rFonts w:eastAsia="바탕"/>
        </w:rPr>
      </w:pPr>
      <w:r w:rsidRPr="00C730F6">
        <w:rPr>
          <w:rFonts w:eastAsia="바탕" w:hint="eastAsia"/>
        </w:rPr>
        <w:t>잔금</w:t>
      </w:r>
      <w:r w:rsidR="00D73D0B" w:rsidRPr="00C730F6">
        <w:rPr>
          <w:rFonts w:eastAsia="바탕" w:hint="eastAsia"/>
        </w:rPr>
        <w:t>:</w:t>
      </w:r>
      <w:r w:rsidR="00D73D0B" w:rsidRPr="00C730F6">
        <w:rPr>
          <w:rFonts w:eastAsia="바탕" w:hint="eastAsia"/>
        </w:rPr>
        <w:tab/>
      </w:r>
      <w:r w:rsidR="00D73D0B" w:rsidRPr="00C730F6">
        <w:rPr>
          <w:rFonts w:eastAsia="바탕" w:hint="eastAsia"/>
        </w:rPr>
        <w:t>최종보고서</w:t>
      </w:r>
      <w:r w:rsidR="00F802FE" w:rsidRPr="00C730F6">
        <w:rPr>
          <w:rFonts w:eastAsia="바탕" w:hint="eastAsia"/>
        </w:rPr>
        <w:t>(</w:t>
      </w:r>
      <w:r w:rsidR="00F802FE" w:rsidRPr="00C730F6">
        <w:rPr>
          <w:rFonts w:eastAsia="바탕" w:hint="eastAsia"/>
        </w:rPr>
        <w:t>제</w:t>
      </w:r>
      <w:r w:rsidR="00F802FE" w:rsidRPr="00C730F6">
        <w:rPr>
          <w:rFonts w:eastAsia="바탕" w:hint="eastAsia"/>
        </w:rPr>
        <w:t>4</w:t>
      </w:r>
      <w:r w:rsidR="00F802FE" w:rsidRPr="00C730F6">
        <w:rPr>
          <w:rFonts w:eastAsia="바탕" w:hint="eastAsia"/>
        </w:rPr>
        <w:t>조</w:t>
      </w:r>
      <w:r w:rsidR="00F802FE" w:rsidRPr="00C730F6">
        <w:rPr>
          <w:rFonts w:eastAsia="바탕" w:hint="eastAsia"/>
        </w:rPr>
        <w:t xml:space="preserve"> </w:t>
      </w:r>
      <w:r w:rsidR="00F802FE" w:rsidRPr="00C730F6">
        <w:rPr>
          <w:rFonts w:eastAsia="바탕" w:hint="eastAsia"/>
        </w:rPr>
        <w:t>제</w:t>
      </w:r>
      <w:r w:rsidR="00F802FE" w:rsidRPr="00C730F6">
        <w:rPr>
          <w:rFonts w:eastAsia="바탕" w:hint="eastAsia"/>
        </w:rPr>
        <w:t>2</w:t>
      </w:r>
      <w:r w:rsidR="00F802FE" w:rsidRPr="00C730F6">
        <w:rPr>
          <w:rFonts w:eastAsia="바탕" w:hint="eastAsia"/>
        </w:rPr>
        <w:t>항의</w:t>
      </w:r>
      <w:r w:rsidR="00F802FE" w:rsidRPr="00C730F6">
        <w:rPr>
          <w:rFonts w:eastAsia="바탕" w:hint="eastAsia"/>
        </w:rPr>
        <w:t xml:space="preserve"> </w:t>
      </w:r>
      <w:r w:rsidR="00F802FE" w:rsidRPr="00C730F6">
        <w:rPr>
          <w:rFonts w:eastAsia="바탕" w:hint="eastAsia"/>
        </w:rPr>
        <w:t>관련</w:t>
      </w:r>
      <w:r w:rsidR="00F802FE" w:rsidRPr="00C730F6">
        <w:rPr>
          <w:rFonts w:eastAsia="바탕" w:hint="eastAsia"/>
        </w:rPr>
        <w:t xml:space="preserve"> S/W </w:t>
      </w:r>
      <w:r w:rsidR="00F802FE" w:rsidRPr="00C730F6">
        <w:rPr>
          <w:rFonts w:eastAsia="바탕" w:hint="eastAsia"/>
        </w:rPr>
        <w:t>포함</w:t>
      </w:r>
      <w:r w:rsidR="00F802FE" w:rsidRPr="00C730F6">
        <w:rPr>
          <w:rFonts w:eastAsia="바탕" w:hint="eastAsia"/>
        </w:rPr>
        <w:t>)</w:t>
      </w:r>
      <w:r w:rsidR="00D73D0B" w:rsidRPr="00C730F6">
        <w:rPr>
          <w:rFonts w:eastAsia="바탕" w:hint="eastAsia"/>
        </w:rPr>
        <w:t xml:space="preserve"> </w:t>
      </w:r>
      <w:r w:rsidR="00017BE1" w:rsidRPr="00C730F6">
        <w:rPr>
          <w:rFonts w:eastAsia="바탕" w:hint="eastAsia"/>
        </w:rPr>
        <w:t>제</w:t>
      </w:r>
      <w:r w:rsidR="00F802FE" w:rsidRPr="00C730F6">
        <w:rPr>
          <w:rFonts w:eastAsia="바탕" w:hint="eastAsia"/>
        </w:rPr>
        <w:t>출</w:t>
      </w:r>
      <w:r w:rsidR="00D73D0B" w:rsidRPr="00C730F6">
        <w:rPr>
          <w:rFonts w:eastAsia="바탕" w:hint="eastAsia"/>
        </w:rPr>
        <w:t>일</w:t>
      </w:r>
      <w:r w:rsidR="00D73D0B" w:rsidRPr="00C730F6">
        <w:rPr>
          <w:rFonts w:eastAsia="바탕" w:hint="eastAsia"/>
        </w:rPr>
        <w:t xml:space="preserve"> </w:t>
      </w:r>
      <w:r w:rsidR="00D73D0B" w:rsidRPr="00C730F6">
        <w:rPr>
          <w:rFonts w:eastAsia="바탕" w:hint="eastAsia"/>
        </w:rPr>
        <w:t>기준</w:t>
      </w:r>
      <w:r w:rsidR="00D73D0B" w:rsidRPr="00C730F6">
        <w:rPr>
          <w:rFonts w:eastAsia="바탕" w:hint="eastAsia"/>
        </w:rPr>
        <w:t xml:space="preserve">, </w:t>
      </w:r>
      <w:r w:rsidR="00D73D0B" w:rsidRPr="00C730F6">
        <w:rPr>
          <w:rFonts w:eastAsia="바탕" w:hint="eastAsia"/>
        </w:rPr>
        <w:t>익월</w:t>
      </w:r>
      <w:r w:rsidR="00D73D0B" w:rsidRPr="00C730F6">
        <w:rPr>
          <w:rFonts w:eastAsia="바탕" w:hint="eastAsia"/>
        </w:rPr>
        <w:t xml:space="preserve"> 25</w:t>
      </w:r>
      <w:r w:rsidR="00D73D0B" w:rsidRPr="00C730F6">
        <w:rPr>
          <w:rFonts w:eastAsia="바탕" w:hint="eastAsia"/>
        </w:rPr>
        <w:t>일</w:t>
      </w:r>
    </w:p>
    <w:p w14:paraId="27B9A7DA" w14:textId="133DC952" w:rsidR="00D73D0B" w:rsidRDefault="00D73D0B" w:rsidP="006E1BD9">
      <w:pPr>
        <w:pStyle w:val="71"/>
        <w:numPr>
          <w:ilvl w:val="0"/>
          <w:numId w:val="0"/>
        </w:numPr>
        <w:tabs>
          <w:tab w:val="left" w:pos="1134"/>
        </w:tabs>
        <w:ind w:leftChars="515" w:left="1133"/>
        <w:rPr>
          <w:rFonts w:eastAsia="바탕"/>
          <w:spacing w:val="-2"/>
          <w:u w:val="single"/>
        </w:rPr>
      </w:pPr>
      <w:r w:rsidRPr="00C730F6">
        <w:rPr>
          <w:rFonts w:eastAsia="바탕" w:hint="eastAsia"/>
          <w:spacing w:val="-2"/>
          <w:u w:val="single"/>
        </w:rPr>
        <w:t>금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Pr="00C730F6">
        <w:rPr>
          <w:rFonts w:eastAsia="바탕" w:hint="eastAsia"/>
          <w:spacing w:val="-2"/>
          <w:u w:val="single"/>
        </w:rPr>
        <w:t>일</w:t>
      </w:r>
      <w:r w:rsidR="00EC3637" w:rsidRPr="00C730F6">
        <w:rPr>
          <w:rFonts w:eastAsia="바탕" w:hint="eastAsia"/>
          <w:spacing w:val="-2"/>
          <w:u w:val="single"/>
        </w:rPr>
        <w:t>억팔</w:t>
      </w:r>
      <w:r w:rsidRPr="00C730F6">
        <w:rPr>
          <w:rFonts w:eastAsia="바탕" w:hint="eastAsia"/>
          <w:spacing w:val="-2"/>
          <w:u w:val="single"/>
        </w:rPr>
        <w:t>천만원</w:t>
      </w:r>
      <w:r w:rsidRPr="00C730F6">
        <w:rPr>
          <w:rFonts w:eastAsia="바탕" w:hint="eastAsia"/>
          <w:spacing w:val="-2"/>
          <w:u w:val="single"/>
        </w:rPr>
        <w:t>(</w:t>
      </w:r>
      <w:r w:rsidRPr="00C730F6">
        <w:rPr>
          <w:rFonts w:eastAsia="바탕" w:hint="eastAsia"/>
          <w:spacing w:val="-2"/>
          <w:u w:val="single"/>
        </w:rPr>
        <w:t>￦</w:t>
      </w:r>
      <w:r w:rsidRPr="00C730F6">
        <w:rPr>
          <w:rFonts w:eastAsia="바탕" w:hint="eastAsia"/>
          <w:spacing w:val="-2"/>
          <w:u w:val="single"/>
        </w:rPr>
        <w:t>1</w:t>
      </w:r>
      <w:r w:rsidR="00EC3637" w:rsidRPr="00C730F6">
        <w:rPr>
          <w:rFonts w:eastAsia="바탕"/>
          <w:spacing w:val="-2"/>
          <w:u w:val="single"/>
        </w:rPr>
        <w:t>8</w:t>
      </w:r>
      <w:r w:rsidRPr="00C730F6">
        <w:rPr>
          <w:rFonts w:eastAsia="바탕" w:hint="eastAsia"/>
          <w:spacing w:val="-2"/>
          <w:u w:val="single"/>
        </w:rPr>
        <w:t xml:space="preserve">0,000,000) </w:t>
      </w:r>
      <w:r w:rsidRPr="00C730F6">
        <w:rPr>
          <w:rFonts w:eastAsia="바탕" w:hint="eastAsia"/>
          <w:spacing w:val="-2"/>
          <w:u w:val="single"/>
        </w:rPr>
        <w:t>현금지급</w:t>
      </w:r>
      <w:r w:rsidRPr="00C730F6">
        <w:rPr>
          <w:rFonts w:eastAsia="바탕" w:hint="eastAsia"/>
          <w:spacing w:val="-2"/>
          <w:u w:val="single"/>
        </w:rPr>
        <w:t xml:space="preserve"> / </w:t>
      </w:r>
      <w:r w:rsidRPr="00C730F6">
        <w:rPr>
          <w:rFonts w:eastAsia="바탕" w:hint="eastAsia"/>
          <w:spacing w:val="-2"/>
          <w:u w:val="single"/>
        </w:rPr>
        <w:t>부가가치세</w:t>
      </w:r>
      <w:r w:rsidRPr="00C730F6">
        <w:rPr>
          <w:rFonts w:eastAsia="바탕" w:hint="eastAsia"/>
          <w:spacing w:val="-2"/>
          <w:u w:val="single"/>
        </w:rPr>
        <w:t xml:space="preserve"> </w:t>
      </w:r>
      <w:r w:rsidRPr="00C730F6">
        <w:rPr>
          <w:rFonts w:eastAsia="바탕" w:hint="eastAsia"/>
          <w:spacing w:val="-2"/>
          <w:u w:val="single"/>
        </w:rPr>
        <w:t>별도</w:t>
      </w:r>
    </w:p>
    <w:p w14:paraId="36389291" w14:textId="77777777" w:rsidR="00201D14" w:rsidRDefault="00201D14" w:rsidP="00201D14"/>
    <w:p w14:paraId="731DFEE1" w14:textId="5227E2F9" w:rsidR="00201D14" w:rsidRPr="00EC3637" w:rsidRDefault="00D73D0B" w:rsidP="00201D14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연구</w:t>
      </w:r>
      <w:r w:rsidR="00DA2316">
        <w:rPr>
          <w:rFonts w:eastAsia="바탕" w:hint="eastAsia"/>
        </w:rPr>
        <w:t>결과의</w:t>
      </w:r>
      <w:r w:rsidR="00DA2316">
        <w:rPr>
          <w:rFonts w:eastAsia="바탕" w:hint="eastAsia"/>
        </w:rPr>
        <w:t xml:space="preserve"> </w:t>
      </w:r>
      <w:r w:rsidR="00DA2316">
        <w:rPr>
          <w:rFonts w:eastAsia="바탕" w:hint="eastAsia"/>
        </w:rPr>
        <w:t>귀속</w:t>
      </w:r>
    </w:p>
    <w:p w14:paraId="6ECEFB09" w14:textId="77777777" w:rsidR="000E59A4" w:rsidRPr="000E59A4" w:rsidRDefault="000E59A4" w:rsidP="000E59A4">
      <w:pPr>
        <w:pStyle w:val="61"/>
        <w:numPr>
          <w:ilvl w:val="5"/>
          <w:numId w:val="17"/>
        </w:numPr>
        <w:spacing w:line="276" w:lineRule="auto"/>
        <w:ind w:left="393" w:hanging="393"/>
        <w:rPr>
          <w:rFonts w:eastAsia="바탕"/>
        </w:rPr>
      </w:pPr>
      <w:commentRangeStart w:id="1"/>
      <w:r>
        <w:rPr>
          <w:rFonts w:eastAsia="바탕" w:hint="eastAsia"/>
        </w:rPr>
        <w:t>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계약에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따른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연구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수행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과정에서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신규로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발생하는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기술</w:t>
      </w:r>
      <w:r>
        <w:rPr>
          <w:rFonts w:eastAsia="바탕"/>
        </w:rPr>
        <w:t xml:space="preserve">, </w:t>
      </w:r>
      <w:r>
        <w:rPr>
          <w:rFonts w:eastAsia="바탕" w:hint="eastAsia"/>
        </w:rPr>
        <w:t>기술자료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소스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프로그램</w:t>
      </w:r>
      <w:r>
        <w:rPr>
          <w:rFonts w:eastAsia="바탕"/>
        </w:rPr>
        <w:t xml:space="preserve"> </w:t>
      </w:r>
      <w:r w:rsidRPr="000E59A4">
        <w:rPr>
          <w:rFonts w:eastAsia="바탕" w:hint="eastAsia"/>
        </w:rPr>
        <w:t>등에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대한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지식재산권은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위탁자의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소유로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한다</w:t>
      </w:r>
      <w:r w:rsidRPr="000E59A4">
        <w:rPr>
          <w:rFonts w:eastAsia="바탕"/>
        </w:rPr>
        <w:t xml:space="preserve">. </w:t>
      </w:r>
      <w:commentRangeEnd w:id="1"/>
      <w:r w:rsidR="007F77E6">
        <w:rPr>
          <w:rStyle w:val="af6"/>
          <w:bCs w:val="0"/>
        </w:rPr>
        <w:commentReference w:id="1"/>
      </w:r>
    </w:p>
    <w:p w14:paraId="15818208" w14:textId="77777777" w:rsidR="000E59A4" w:rsidRDefault="000E59A4" w:rsidP="000E59A4">
      <w:pPr>
        <w:pStyle w:val="61"/>
        <w:numPr>
          <w:ilvl w:val="5"/>
          <w:numId w:val="17"/>
        </w:numPr>
        <w:spacing w:line="276" w:lineRule="auto"/>
        <w:ind w:left="393" w:hanging="393"/>
        <w:rPr>
          <w:rFonts w:eastAsia="바탕"/>
        </w:rPr>
      </w:pPr>
      <w:commentRangeStart w:id="2"/>
      <w:r>
        <w:rPr>
          <w:rFonts w:eastAsia="바탕" w:hint="eastAsia"/>
        </w:rPr>
        <w:t>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계약에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따른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연구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수행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과정에서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각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당사자가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단독으로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기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보유한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기술의</w:t>
      </w:r>
      <w:r>
        <w:rPr>
          <w:rFonts w:eastAsia="바탕"/>
        </w:rPr>
        <w:t xml:space="preserve"> </w:t>
      </w:r>
      <w:proofErr w:type="spellStart"/>
      <w:r>
        <w:rPr>
          <w:rFonts w:eastAsia="바탕" w:hint="eastAsia"/>
        </w:rPr>
        <w:t>수정ㆍ보완으로</w:t>
      </w:r>
      <w:proofErr w:type="spellEnd"/>
      <w:r>
        <w:rPr>
          <w:rFonts w:eastAsia="바탕"/>
        </w:rPr>
        <w:t xml:space="preserve"> </w:t>
      </w:r>
      <w:r>
        <w:rPr>
          <w:rFonts w:eastAsia="바탕" w:hint="eastAsia"/>
        </w:rPr>
        <w:t>발생하는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기술</w:t>
      </w:r>
      <w:r>
        <w:rPr>
          <w:rFonts w:eastAsia="바탕"/>
        </w:rPr>
        <w:t xml:space="preserve">, </w:t>
      </w:r>
      <w:r>
        <w:rPr>
          <w:rFonts w:eastAsia="바탕" w:hint="eastAsia"/>
        </w:rPr>
        <w:t>기술자료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소스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프로그램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등</w:t>
      </w:r>
      <w:r>
        <w:rPr>
          <w:rFonts w:eastAsia="바탕" w:hint="eastAsia"/>
        </w:rPr>
        <w:t>(</w:t>
      </w:r>
      <w:r>
        <w:rPr>
          <w:rFonts w:eastAsia="바탕"/>
        </w:rPr>
        <w:t>‘</w:t>
      </w:r>
      <w:proofErr w:type="spellStart"/>
      <w:r>
        <w:rPr>
          <w:rFonts w:eastAsia="바탕" w:hint="eastAsia"/>
        </w:rPr>
        <w:t>개량기술</w:t>
      </w:r>
      <w:proofErr w:type="spellEnd"/>
      <w:r>
        <w:rPr>
          <w:rFonts w:eastAsia="바탕"/>
        </w:rPr>
        <w:t>’</w:t>
      </w:r>
      <w:r>
        <w:rPr>
          <w:rFonts w:eastAsia="바탕" w:hint="eastAsia"/>
        </w:rPr>
        <w:t>)</w:t>
      </w:r>
      <w:r>
        <w:rPr>
          <w:rFonts w:eastAsia="바탕" w:hint="eastAsia"/>
        </w:rPr>
        <w:t>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대한</w:t>
      </w:r>
      <w:r>
        <w:rPr>
          <w:rFonts w:eastAsia="바탕"/>
        </w:rPr>
        <w:t xml:space="preserve"> </w:t>
      </w:r>
      <w:r w:rsidRPr="000E59A4">
        <w:rPr>
          <w:rFonts w:eastAsia="바탕" w:hint="eastAsia"/>
        </w:rPr>
        <w:t>지식재산권은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위탁자의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소유로</w:t>
      </w:r>
      <w:r w:rsidRPr="000E59A4">
        <w:rPr>
          <w:rFonts w:eastAsia="바탕"/>
        </w:rPr>
        <w:t xml:space="preserve"> </w:t>
      </w:r>
      <w:r w:rsidRPr="000E59A4">
        <w:rPr>
          <w:rFonts w:eastAsia="바탕" w:hint="eastAsia"/>
        </w:rPr>
        <w:t>한다</w:t>
      </w:r>
      <w:r>
        <w:rPr>
          <w:rFonts w:eastAsia="바탕"/>
        </w:rPr>
        <w:t xml:space="preserve">. </w:t>
      </w:r>
      <w:commentRangeEnd w:id="2"/>
      <w:r w:rsidR="007F77E6">
        <w:rPr>
          <w:rStyle w:val="af6"/>
          <w:bCs w:val="0"/>
        </w:rPr>
        <w:commentReference w:id="2"/>
      </w:r>
    </w:p>
    <w:p w14:paraId="246626D4" w14:textId="77777777" w:rsidR="000E59A4" w:rsidRDefault="000E59A4" w:rsidP="000E59A4">
      <w:pPr>
        <w:pStyle w:val="61"/>
        <w:numPr>
          <w:ilvl w:val="5"/>
          <w:numId w:val="17"/>
        </w:numPr>
        <w:spacing w:line="276" w:lineRule="auto"/>
        <w:ind w:left="393" w:hanging="393"/>
        <w:rPr>
          <w:rFonts w:eastAsia="바탕"/>
        </w:rPr>
      </w:pPr>
      <w:commentRangeStart w:id="3"/>
      <w:r>
        <w:rPr>
          <w:rFonts w:eastAsia="바탕" w:hint="eastAsia"/>
        </w:rPr>
        <w:t>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계약에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/>
        </w:rPr>
        <w:t>4</w:t>
      </w:r>
      <w:r>
        <w:rPr>
          <w:rFonts w:eastAsia="바탕" w:hint="eastAsia"/>
        </w:rPr>
        <w:t>조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/>
        </w:rPr>
        <w:t>2</w:t>
      </w:r>
      <w:r>
        <w:rPr>
          <w:rFonts w:eastAsia="바탕" w:hint="eastAsia"/>
        </w:rPr>
        <w:t>항에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따라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수탁자가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위탁자에게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제출하는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연구결과물은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위탁자의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소유로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한다</w:t>
      </w:r>
      <w:commentRangeEnd w:id="3"/>
      <w:r w:rsidR="00492950">
        <w:rPr>
          <w:rStyle w:val="af6"/>
          <w:bCs w:val="0"/>
        </w:rPr>
        <w:commentReference w:id="3"/>
      </w:r>
      <w:r>
        <w:rPr>
          <w:rFonts w:eastAsia="바탕"/>
        </w:rPr>
        <w:t>.</w:t>
      </w:r>
    </w:p>
    <w:p w14:paraId="058A1035" w14:textId="6813BF79" w:rsidR="00DF3E19" w:rsidRPr="00EC3637" w:rsidRDefault="000E59A4" w:rsidP="00EC3637">
      <w:pPr>
        <w:pStyle w:val="61"/>
        <w:numPr>
          <w:ilvl w:val="5"/>
          <w:numId w:val="17"/>
        </w:numPr>
        <w:spacing w:line="276" w:lineRule="auto"/>
        <w:ind w:left="393" w:hanging="393"/>
        <w:rPr>
          <w:rFonts w:eastAsia="바탕"/>
        </w:rPr>
      </w:pPr>
      <w:commentRangeStart w:id="4"/>
      <w:r>
        <w:rPr>
          <w:rFonts w:eastAsia="바탕" w:hint="eastAsia"/>
        </w:rPr>
        <w:t>수탁자는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위탁자가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/>
        </w:rPr>
        <w:t>1, 2</w:t>
      </w:r>
      <w:r>
        <w:rPr>
          <w:rFonts w:eastAsia="바탕" w:hint="eastAsia"/>
        </w:rPr>
        <w:t>항에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따른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연구결과를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/>
        </w:rPr>
        <w:t>3</w:t>
      </w:r>
      <w:r>
        <w:rPr>
          <w:rFonts w:eastAsia="바탕" w:hint="eastAsia"/>
        </w:rPr>
        <w:t>자로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하여금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실시하도록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하는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것에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동의한다</w:t>
      </w:r>
      <w:r>
        <w:rPr>
          <w:rFonts w:eastAsia="바탕"/>
        </w:rPr>
        <w:t>.</w:t>
      </w:r>
      <w:commentRangeEnd w:id="4"/>
      <w:r w:rsidR="00492950">
        <w:rPr>
          <w:rStyle w:val="af6"/>
          <w:bCs w:val="0"/>
        </w:rPr>
        <w:commentReference w:id="4"/>
      </w:r>
    </w:p>
    <w:p w14:paraId="668B41F9" w14:textId="1E138DC0" w:rsidR="00DF3E19" w:rsidRDefault="00DF3E19">
      <w:pPr>
        <w:pStyle w:val="61"/>
        <w:numPr>
          <w:ilvl w:val="5"/>
          <w:numId w:val="17"/>
        </w:numPr>
        <w:spacing w:line="276" w:lineRule="auto"/>
        <w:ind w:left="393" w:hanging="393"/>
        <w:rPr>
          <w:rFonts w:eastAsia="바탕"/>
        </w:rPr>
      </w:pPr>
      <w:r>
        <w:rPr>
          <w:rFonts w:eastAsia="바탕" w:hint="eastAsia"/>
        </w:rPr>
        <w:t>수탁자는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위탁자</w:t>
      </w:r>
      <w:r w:rsidR="006F51F6">
        <w:rPr>
          <w:rFonts w:eastAsia="바탕" w:hint="eastAsia"/>
        </w:rPr>
        <w:t>의</w:t>
      </w:r>
      <w:r w:rsidR="006F51F6">
        <w:rPr>
          <w:rFonts w:eastAsia="바탕" w:hint="eastAsia"/>
        </w:rPr>
        <w:t xml:space="preserve"> </w:t>
      </w:r>
      <w:r w:rsidR="006F51F6">
        <w:rPr>
          <w:rFonts w:eastAsia="바탕" w:hint="eastAsia"/>
        </w:rPr>
        <w:t>소유이</w:t>
      </w:r>
      <w:r>
        <w:rPr>
          <w:rFonts w:eastAsia="바탕" w:hint="eastAsia"/>
        </w:rPr>
        <w:t>거나</w:t>
      </w:r>
      <w:r w:rsidR="006F51F6">
        <w:rPr>
          <w:rFonts w:eastAsia="바탕" w:hint="eastAsia"/>
        </w:rPr>
        <w:t>(</w:t>
      </w:r>
      <w:r w:rsidR="006F51F6">
        <w:rPr>
          <w:rFonts w:eastAsia="바탕" w:hint="eastAsia"/>
        </w:rPr>
        <w:t>위탁자와</w:t>
      </w:r>
      <w:r w:rsidR="006F51F6">
        <w:rPr>
          <w:rFonts w:eastAsia="바탕" w:hint="eastAsia"/>
        </w:rPr>
        <w:t xml:space="preserve"> </w:t>
      </w:r>
      <w:r w:rsidR="006F51F6">
        <w:rPr>
          <w:rFonts w:eastAsia="바탕" w:hint="eastAsia"/>
        </w:rPr>
        <w:t>수탁자가</w:t>
      </w:r>
      <w:r w:rsidR="006F51F6">
        <w:rPr>
          <w:rFonts w:eastAsia="바탕" w:hint="eastAsia"/>
        </w:rPr>
        <w:t xml:space="preserve"> </w:t>
      </w:r>
      <w:r w:rsidR="006F51F6">
        <w:rPr>
          <w:rFonts w:eastAsia="바탕" w:hint="eastAsia"/>
        </w:rPr>
        <w:t>공유하는</w:t>
      </w:r>
      <w:r w:rsidR="006F51F6">
        <w:rPr>
          <w:rFonts w:eastAsia="바탕" w:hint="eastAsia"/>
        </w:rPr>
        <w:t xml:space="preserve"> </w:t>
      </w:r>
      <w:r w:rsidR="006F51F6">
        <w:rPr>
          <w:rFonts w:eastAsia="바탕" w:hint="eastAsia"/>
        </w:rPr>
        <w:t>경우</w:t>
      </w:r>
      <w:r w:rsidR="006F51F6">
        <w:rPr>
          <w:rFonts w:eastAsia="바탕" w:hint="eastAsia"/>
        </w:rPr>
        <w:t xml:space="preserve"> </w:t>
      </w:r>
      <w:r w:rsidR="006F51F6">
        <w:rPr>
          <w:rFonts w:eastAsia="바탕" w:hint="eastAsia"/>
        </w:rPr>
        <w:t>포함</w:t>
      </w:r>
      <w:r w:rsidR="006F51F6">
        <w:rPr>
          <w:rFonts w:eastAsia="바탕" w:hint="eastAsia"/>
        </w:rPr>
        <w:t>)</w:t>
      </w:r>
      <w:r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자신이</w:t>
      </w:r>
      <w:r w:rsidR="00F95A31">
        <w:rPr>
          <w:rFonts w:eastAsia="바탕" w:hint="eastAsia"/>
        </w:rPr>
        <w:t xml:space="preserve"> </w:t>
      </w:r>
      <w:r>
        <w:rPr>
          <w:rFonts w:eastAsia="바탕" w:hint="eastAsia"/>
        </w:rPr>
        <w:t>점유하</w:t>
      </w:r>
      <w:r w:rsidR="00F95A31">
        <w:rPr>
          <w:rFonts w:eastAsia="바탕" w:hint="eastAsia"/>
        </w:rPr>
        <w:t>고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있</w:t>
      </w:r>
      <w:r>
        <w:rPr>
          <w:rFonts w:eastAsia="바탕" w:hint="eastAsia"/>
        </w:rPr>
        <w:t>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연구결과</w:t>
      </w:r>
      <w:r w:rsidR="00751751">
        <w:rPr>
          <w:rFonts w:eastAsia="바탕" w:hint="eastAsia"/>
        </w:rPr>
        <w:t>물의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전부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또는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일부에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대하여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제</w:t>
      </w:r>
      <w:r w:rsidR="00751751">
        <w:rPr>
          <w:rFonts w:eastAsia="바탕" w:hint="eastAsia"/>
        </w:rPr>
        <w:t>3</w:t>
      </w:r>
      <w:r w:rsidR="00751751">
        <w:rPr>
          <w:rFonts w:eastAsia="바탕" w:hint="eastAsia"/>
        </w:rPr>
        <w:t>자의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압류</w:t>
      </w:r>
      <w:r w:rsidR="00751751">
        <w:rPr>
          <w:rFonts w:eastAsia="바탕"/>
        </w:rPr>
        <w:t>·</w:t>
      </w:r>
      <w:r w:rsidR="00751751">
        <w:rPr>
          <w:rFonts w:eastAsia="바탕" w:hint="eastAsia"/>
        </w:rPr>
        <w:t>가압류</w:t>
      </w:r>
      <w:r w:rsidR="00751751">
        <w:rPr>
          <w:rFonts w:eastAsia="바탕"/>
        </w:rPr>
        <w:t>·</w:t>
      </w:r>
      <w:r w:rsidR="00751751">
        <w:rPr>
          <w:rFonts w:eastAsia="바탕" w:hint="eastAsia"/>
        </w:rPr>
        <w:t>기타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강제집행이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행해지거나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그러할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우려가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있는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경우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그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사실을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즉시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위탁자에게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통보하고</w:t>
      </w:r>
      <w:r w:rsidR="00751751">
        <w:rPr>
          <w:rFonts w:eastAsia="바탕" w:hint="eastAsia"/>
        </w:rPr>
        <w:t xml:space="preserve">, </w:t>
      </w:r>
      <w:r w:rsidR="00751751">
        <w:rPr>
          <w:rFonts w:eastAsia="바탕" w:hint="eastAsia"/>
        </w:rPr>
        <w:t>그로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인하여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위탁자의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권리를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해하지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않도록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조치하여야</w:t>
      </w:r>
      <w:r w:rsidR="00751751">
        <w:rPr>
          <w:rFonts w:eastAsia="바탕" w:hint="eastAsia"/>
        </w:rPr>
        <w:t xml:space="preserve"> </w:t>
      </w:r>
      <w:r w:rsidR="00751751">
        <w:rPr>
          <w:rFonts w:eastAsia="바탕" w:hint="eastAsia"/>
        </w:rPr>
        <w:t>한다</w:t>
      </w:r>
      <w:r w:rsidR="00751751">
        <w:rPr>
          <w:rFonts w:eastAsia="바탕" w:hint="eastAsia"/>
        </w:rPr>
        <w:t>.</w:t>
      </w:r>
    </w:p>
    <w:p w14:paraId="714A7027" w14:textId="427C8165" w:rsidR="00DF3E19" w:rsidRPr="004F0DB3" w:rsidRDefault="006F2489" w:rsidP="004F0DB3">
      <w:pPr>
        <w:pStyle w:val="61"/>
        <w:numPr>
          <w:ilvl w:val="5"/>
          <w:numId w:val="17"/>
        </w:numPr>
        <w:spacing w:line="276" w:lineRule="auto"/>
        <w:ind w:left="393" w:hanging="393"/>
        <w:rPr>
          <w:rFonts w:eastAsia="바탕"/>
        </w:rPr>
      </w:pPr>
      <w:r>
        <w:rPr>
          <w:rFonts w:eastAsia="바탕" w:hint="eastAsia"/>
        </w:rPr>
        <w:t>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계약이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국방과학기술혁신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촉진법</w:t>
      </w:r>
      <w:r w:rsidR="0055440E">
        <w:rPr>
          <w:rFonts w:eastAsia="바탕" w:hint="eastAsia"/>
        </w:rPr>
        <w:t xml:space="preserve"> </w:t>
      </w:r>
      <w:r w:rsidR="0055440E">
        <w:rPr>
          <w:rFonts w:eastAsia="바탕" w:hint="eastAsia"/>
        </w:rPr>
        <w:t>또는</w:t>
      </w:r>
      <w:r w:rsidR="0055440E">
        <w:rPr>
          <w:rFonts w:eastAsia="바탕" w:hint="eastAsia"/>
        </w:rPr>
        <w:t xml:space="preserve"> </w:t>
      </w:r>
      <w:r w:rsidR="0055440E">
        <w:rPr>
          <w:rFonts w:eastAsia="바탕" w:hint="eastAsia"/>
        </w:rPr>
        <w:t>국가연구개발혁신법</w:t>
      </w:r>
      <w:r w:rsidR="00595B99">
        <w:rPr>
          <w:rFonts w:eastAsia="바탕" w:hint="eastAsia"/>
        </w:rPr>
        <w:t>에</w:t>
      </w:r>
      <w:r w:rsid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따른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연구개발사업의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일환으로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수행되는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경우</w:t>
      </w:r>
      <w:r w:rsidR="00595B99" w:rsidRPr="00595B99">
        <w:rPr>
          <w:rFonts w:eastAsia="바탕" w:hint="eastAsia"/>
        </w:rPr>
        <w:t xml:space="preserve">, </w:t>
      </w:r>
      <w:r w:rsidR="00595B99" w:rsidRPr="00595B99">
        <w:rPr>
          <w:rFonts w:eastAsia="바탕" w:hint="eastAsia"/>
        </w:rPr>
        <w:t>해당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연구개발사업과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관련하여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체결된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계약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또</w:t>
      </w:r>
      <w:r w:rsidR="00595B99" w:rsidRPr="00595B99">
        <w:rPr>
          <w:rFonts w:eastAsia="바탕" w:hint="eastAsia"/>
        </w:rPr>
        <w:lastRenderedPageBreak/>
        <w:t>는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협약에서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연구결과물의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지식재산권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귀속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등에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대하여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별도로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정하고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있</w:t>
      </w:r>
      <w:r w:rsidR="00F95A31">
        <w:rPr>
          <w:rFonts w:eastAsia="바탕" w:hint="eastAsia"/>
        </w:rPr>
        <w:t>고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해당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내용이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본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계약</w:t>
      </w:r>
      <w:r w:rsidR="006F51F6">
        <w:rPr>
          <w:rFonts w:eastAsia="바탕" w:hint="eastAsia"/>
        </w:rPr>
        <w:t>의</w:t>
      </w:r>
      <w:r w:rsidR="006F51F6">
        <w:rPr>
          <w:rFonts w:eastAsia="바탕" w:hint="eastAsia"/>
        </w:rPr>
        <w:t xml:space="preserve"> </w:t>
      </w:r>
      <w:r w:rsidR="006F51F6">
        <w:rPr>
          <w:rFonts w:eastAsia="바탕" w:hint="eastAsia"/>
        </w:rPr>
        <w:t>내용</w:t>
      </w:r>
      <w:r w:rsidR="00F95A31">
        <w:rPr>
          <w:rFonts w:eastAsia="바탕" w:hint="eastAsia"/>
        </w:rPr>
        <w:t>과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충돌하는</w:t>
      </w:r>
      <w:r w:rsidR="00F95A31">
        <w:rPr>
          <w:rFonts w:eastAsia="바탕" w:hint="eastAsia"/>
        </w:rPr>
        <w:t xml:space="preserve"> </w:t>
      </w:r>
      <w:r w:rsidR="00F95A31">
        <w:rPr>
          <w:rFonts w:eastAsia="바탕" w:hint="eastAsia"/>
        </w:rPr>
        <w:t>경우</w:t>
      </w:r>
      <w:r w:rsidR="00595B99" w:rsidRPr="00595B99">
        <w:rPr>
          <w:rFonts w:eastAsia="바탕" w:hint="eastAsia"/>
        </w:rPr>
        <w:t xml:space="preserve">, </w:t>
      </w:r>
      <w:r w:rsidR="00595B99" w:rsidRPr="00595B99">
        <w:rPr>
          <w:rFonts w:eastAsia="바탕" w:hint="eastAsia"/>
        </w:rPr>
        <w:t>본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조의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규정에도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불구하고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당해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계약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또는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협약의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내용</w:t>
      </w:r>
      <w:r w:rsidR="00F95A31">
        <w:rPr>
          <w:rFonts w:eastAsia="바탕" w:hint="eastAsia"/>
        </w:rPr>
        <w:t>이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우선하여</w:t>
      </w:r>
      <w:r w:rsidR="00595B99" w:rsidRPr="00595B99">
        <w:rPr>
          <w:rFonts w:eastAsia="바탕" w:hint="eastAsia"/>
        </w:rPr>
        <w:t xml:space="preserve"> </w:t>
      </w:r>
      <w:r w:rsidR="00595B99" w:rsidRPr="00595B99">
        <w:rPr>
          <w:rFonts w:eastAsia="바탕" w:hint="eastAsia"/>
        </w:rPr>
        <w:t>적용</w:t>
      </w:r>
      <w:r w:rsidR="00F95A31">
        <w:rPr>
          <w:rFonts w:eastAsia="바탕" w:hint="eastAsia"/>
        </w:rPr>
        <w:t>된</w:t>
      </w:r>
      <w:r w:rsidR="00595B99" w:rsidRPr="00595B99">
        <w:rPr>
          <w:rFonts w:eastAsia="바탕" w:hint="eastAsia"/>
        </w:rPr>
        <w:t>다</w:t>
      </w:r>
      <w:r>
        <w:rPr>
          <w:rFonts w:eastAsia="바탕" w:hint="eastAsia"/>
        </w:rPr>
        <w:t>.</w:t>
      </w:r>
    </w:p>
    <w:p w14:paraId="15DC409C" w14:textId="77777777" w:rsidR="006F2489" w:rsidRPr="00595B99" w:rsidRDefault="006F2489" w:rsidP="000E59A4">
      <w:pPr>
        <w:spacing w:line="276" w:lineRule="auto"/>
      </w:pPr>
    </w:p>
    <w:p w14:paraId="663E088C" w14:textId="77777777" w:rsidR="00433DAB" w:rsidRPr="000E59A4" w:rsidRDefault="00433DAB" w:rsidP="00433DAB">
      <w:pPr>
        <w:pStyle w:val="51"/>
        <w:spacing w:before="360"/>
        <w:rPr>
          <w:rFonts w:eastAsia="바탕"/>
        </w:rPr>
      </w:pPr>
      <w:r w:rsidRPr="000E59A4">
        <w:rPr>
          <w:rFonts w:eastAsia="바탕" w:hint="eastAsia"/>
        </w:rPr>
        <w:t>비밀유지</w:t>
      </w:r>
    </w:p>
    <w:p w14:paraId="74DACC81" w14:textId="77777777" w:rsidR="00316ED5" w:rsidRDefault="00316ED5" w:rsidP="000E59A4">
      <w:pPr>
        <w:pStyle w:val="61"/>
        <w:spacing w:line="276" w:lineRule="auto"/>
        <w:rPr>
          <w:rFonts w:eastAsia="바탕"/>
        </w:rPr>
      </w:pPr>
      <w:r w:rsidRPr="00316ED5">
        <w:rPr>
          <w:rFonts w:eastAsia="바탕" w:hint="eastAsia"/>
        </w:rPr>
        <w:t>위탁자와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수탁자는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본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계약에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참여하는</w:t>
      </w:r>
      <w:r w:rsidRPr="00316ED5">
        <w:rPr>
          <w:rFonts w:eastAsia="바탕" w:hint="eastAsia"/>
        </w:rPr>
        <w:t xml:space="preserve"> </w:t>
      </w:r>
      <w:r w:rsidR="009168DA">
        <w:rPr>
          <w:rFonts w:eastAsia="바탕" w:hint="eastAsia"/>
        </w:rPr>
        <w:t>수탁자</w:t>
      </w:r>
      <w:r w:rsidR="009168DA">
        <w:rPr>
          <w:rFonts w:eastAsia="바탕" w:hint="eastAsia"/>
        </w:rPr>
        <w:t xml:space="preserve"> </w:t>
      </w:r>
      <w:r w:rsidR="009168DA">
        <w:rPr>
          <w:rFonts w:eastAsia="바탕" w:hint="eastAsia"/>
        </w:rPr>
        <w:t>소속의</w:t>
      </w:r>
      <w:r w:rsidR="009168DA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연구원</w:t>
      </w:r>
      <w:r w:rsidRPr="00316ED5">
        <w:rPr>
          <w:rFonts w:eastAsia="바탕" w:hint="eastAsia"/>
        </w:rPr>
        <w:t>(</w:t>
      </w:r>
      <w:r w:rsidRPr="00316ED5">
        <w:rPr>
          <w:rFonts w:eastAsia="바탕" w:hint="eastAsia"/>
        </w:rPr>
        <w:t>이하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/>
        </w:rPr>
        <w:t>“</w:t>
      </w:r>
      <w:proofErr w:type="spellStart"/>
      <w:r w:rsidRPr="00316ED5">
        <w:rPr>
          <w:rFonts w:eastAsia="바탕" w:hint="eastAsia"/>
        </w:rPr>
        <w:t>참여연구원</w:t>
      </w:r>
      <w:proofErr w:type="spellEnd"/>
      <w:r w:rsidRPr="00316ED5">
        <w:rPr>
          <w:rFonts w:eastAsia="바탕" w:hint="eastAsia"/>
        </w:rPr>
        <w:t>)</w:t>
      </w:r>
      <w:r w:rsidRPr="00316ED5">
        <w:rPr>
          <w:rFonts w:eastAsia="바탕" w:hint="eastAsia"/>
        </w:rPr>
        <w:t>을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상호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합의하에</w:t>
      </w:r>
      <w:r w:rsidRPr="00316ED5">
        <w:rPr>
          <w:rFonts w:eastAsia="바탕" w:hint="eastAsia"/>
        </w:rPr>
        <w:t xml:space="preserve"> </w:t>
      </w:r>
      <w:r w:rsidRPr="00316ED5">
        <w:rPr>
          <w:rFonts w:eastAsia="바탕" w:hint="eastAsia"/>
        </w:rPr>
        <w:t>선정</w:t>
      </w:r>
      <w:r w:rsidR="009168DA">
        <w:rPr>
          <w:rFonts w:eastAsia="바탕" w:hint="eastAsia"/>
        </w:rPr>
        <w:t>하기로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 w:hint="eastAsia"/>
        </w:rPr>
        <w:t>.</w:t>
      </w:r>
    </w:p>
    <w:p w14:paraId="08E4756A" w14:textId="4F3B3762" w:rsidR="00BF43D9" w:rsidRDefault="00F14252" w:rsidP="000E59A4">
      <w:pPr>
        <w:pStyle w:val="61"/>
        <w:spacing w:line="276" w:lineRule="auto"/>
        <w:rPr>
          <w:rFonts w:eastAsia="바탕"/>
          <w:spacing w:val="-6"/>
        </w:rPr>
      </w:pPr>
      <w:r w:rsidRPr="008C2C55">
        <w:rPr>
          <w:rFonts w:eastAsia="바탕" w:hint="eastAsia"/>
          <w:spacing w:val="-6"/>
        </w:rPr>
        <w:t>위탁자</w:t>
      </w:r>
      <w:r w:rsidR="00316ED5" w:rsidRPr="008C2C55">
        <w:rPr>
          <w:rFonts w:eastAsia="바탕" w:hint="eastAsia"/>
          <w:spacing w:val="-6"/>
        </w:rPr>
        <w:t xml:space="preserve">, </w:t>
      </w:r>
      <w:r w:rsidR="009168DA" w:rsidRPr="008C2C55">
        <w:rPr>
          <w:rFonts w:eastAsia="바탕" w:hint="eastAsia"/>
          <w:spacing w:val="-6"/>
        </w:rPr>
        <w:t>수탁자</w:t>
      </w:r>
      <w:r w:rsidR="009168DA" w:rsidRPr="008C2C55">
        <w:rPr>
          <w:rFonts w:eastAsia="바탕" w:hint="eastAsia"/>
          <w:spacing w:val="-6"/>
        </w:rPr>
        <w:t xml:space="preserve"> </w:t>
      </w:r>
      <w:r w:rsidR="009168DA" w:rsidRPr="008C2C55">
        <w:rPr>
          <w:rFonts w:eastAsia="바탕" w:hint="eastAsia"/>
          <w:spacing w:val="-6"/>
        </w:rPr>
        <w:t>및</w:t>
      </w:r>
      <w:r w:rsidR="009168DA" w:rsidRPr="008C2C55">
        <w:rPr>
          <w:rFonts w:eastAsia="바탕" w:hint="eastAsia"/>
          <w:spacing w:val="-6"/>
        </w:rPr>
        <w:t xml:space="preserve"> </w:t>
      </w:r>
      <w:r w:rsidR="00316ED5" w:rsidRPr="008C2C55">
        <w:rPr>
          <w:rFonts w:eastAsia="바탕" w:hint="eastAsia"/>
          <w:spacing w:val="-6"/>
        </w:rPr>
        <w:t>참여연구원은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본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계약의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내용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및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본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계약과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관련하여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지득한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상대방의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기술정보</w:t>
      </w:r>
      <w:r w:rsidR="00433DAB" w:rsidRPr="008C2C55">
        <w:rPr>
          <w:rFonts w:eastAsia="바탕" w:hint="eastAsia"/>
          <w:spacing w:val="-6"/>
        </w:rPr>
        <w:t xml:space="preserve">, </w:t>
      </w:r>
      <w:r w:rsidR="00433DAB" w:rsidRPr="008C2C55">
        <w:rPr>
          <w:rFonts w:eastAsia="바탕" w:hint="eastAsia"/>
          <w:spacing w:val="-6"/>
        </w:rPr>
        <w:t>경영정보</w:t>
      </w:r>
      <w:r w:rsidR="00433DAB" w:rsidRPr="008C2C55">
        <w:rPr>
          <w:rFonts w:eastAsia="바탕" w:hint="eastAsia"/>
          <w:spacing w:val="-6"/>
        </w:rPr>
        <w:t xml:space="preserve">, </w:t>
      </w:r>
      <w:proofErr w:type="spellStart"/>
      <w:r w:rsidR="00F802FE" w:rsidRPr="008C2C55">
        <w:rPr>
          <w:rFonts w:eastAsia="바탕" w:hint="eastAsia"/>
          <w:spacing w:val="-6"/>
        </w:rPr>
        <w:t>영업정보</w:t>
      </w:r>
      <w:proofErr w:type="spellEnd"/>
      <w:r w:rsidR="00433DAB" w:rsidRPr="008C2C55">
        <w:rPr>
          <w:rFonts w:eastAsia="바탕" w:hint="eastAsia"/>
          <w:spacing w:val="-6"/>
        </w:rPr>
        <w:t xml:space="preserve">, </w:t>
      </w:r>
      <w:r w:rsidR="00433DAB" w:rsidRPr="008C2C55">
        <w:rPr>
          <w:rFonts w:eastAsia="바탕" w:hint="eastAsia"/>
          <w:spacing w:val="-6"/>
        </w:rPr>
        <w:t>기타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경제적인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가치가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있는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모든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정보</w:t>
      </w:r>
      <w:r w:rsidR="00433DAB" w:rsidRPr="008C2C55">
        <w:rPr>
          <w:rFonts w:eastAsia="바탕" w:hint="eastAsia"/>
          <w:spacing w:val="-6"/>
        </w:rPr>
        <w:t>(</w:t>
      </w:r>
      <w:r w:rsidR="00433DAB" w:rsidRPr="008C2C55">
        <w:rPr>
          <w:rFonts w:eastAsia="바탕" w:hint="eastAsia"/>
          <w:spacing w:val="-6"/>
        </w:rPr>
        <w:t>이하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/>
          <w:spacing w:val="-6"/>
        </w:rPr>
        <w:t>“</w:t>
      </w:r>
      <w:r w:rsidR="00433DAB" w:rsidRPr="008C2C55">
        <w:rPr>
          <w:rFonts w:eastAsia="바탕" w:hint="eastAsia"/>
          <w:spacing w:val="-6"/>
        </w:rPr>
        <w:t>정보</w:t>
      </w:r>
      <w:r w:rsidR="00433DAB" w:rsidRPr="008C2C55">
        <w:rPr>
          <w:rFonts w:eastAsia="바탕"/>
          <w:spacing w:val="-6"/>
        </w:rPr>
        <w:t>”</w:t>
      </w:r>
      <w:r w:rsidR="00433DAB" w:rsidRPr="008C2C55">
        <w:rPr>
          <w:rFonts w:eastAsia="바탕" w:hint="eastAsia"/>
          <w:spacing w:val="-6"/>
        </w:rPr>
        <w:t>)</w:t>
      </w:r>
      <w:r w:rsidR="00356070">
        <w:rPr>
          <w:rFonts w:eastAsia="바탕" w:hint="eastAsia"/>
          <w:spacing w:val="-6"/>
        </w:rPr>
        <w:t>를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비롯하여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다음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각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호에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어느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하나에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해당하는</w:t>
      </w:r>
      <w:r w:rsidR="00356070">
        <w:rPr>
          <w:rFonts w:eastAsia="바탕" w:hint="eastAsia"/>
          <w:spacing w:val="-6"/>
        </w:rPr>
        <w:t xml:space="preserve"> </w:t>
      </w:r>
      <w:r w:rsidR="00356070">
        <w:rPr>
          <w:rFonts w:eastAsia="바탕" w:hint="eastAsia"/>
          <w:spacing w:val="-6"/>
        </w:rPr>
        <w:t>정보</w:t>
      </w:r>
      <w:r w:rsidR="00433DAB" w:rsidRPr="008C2C55">
        <w:rPr>
          <w:rFonts w:eastAsia="바탕" w:hint="eastAsia"/>
          <w:spacing w:val="-6"/>
        </w:rPr>
        <w:t>를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비밀로서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유지하여야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하며</w:t>
      </w:r>
      <w:r w:rsidR="00433DAB" w:rsidRPr="008C2C55">
        <w:rPr>
          <w:rFonts w:eastAsia="바탕" w:hint="eastAsia"/>
          <w:spacing w:val="-6"/>
        </w:rPr>
        <w:t xml:space="preserve">, </w:t>
      </w:r>
      <w:r w:rsidR="00433DAB" w:rsidRPr="008C2C55">
        <w:rPr>
          <w:rFonts w:eastAsia="바탕" w:hint="eastAsia"/>
          <w:spacing w:val="-6"/>
        </w:rPr>
        <w:t>상대방의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서면에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의한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사전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동의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없이는</w:t>
      </w:r>
      <w:r w:rsidR="00433DAB" w:rsidRPr="008C2C55">
        <w:rPr>
          <w:rFonts w:eastAsia="바탕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정보를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제</w:t>
      </w:r>
      <w:r w:rsidR="00433DAB" w:rsidRPr="008C2C55">
        <w:rPr>
          <w:rFonts w:eastAsia="바탕"/>
          <w:spacing w:val="-6"/>
        </w:rPr>
        <w:t>3</w:t>
      </w:r>
      <w:r w:rsidR="00433DAB" w:rsidRPr="008C2C55">
        <w:rPr>
          <w:rFonts w:eastAsia="바탕" w:hint="eastAsia"/>
          <w:spacing w:val="-6"/>
        </w:rPr>
        <w:t>자에게</w:t>
      </w:r>
      <w:r w:rsidR="00433DAB" w:rsidRPr="008C2C55">
        <w:rPr>
          <w:rFonts w:eastAsia="바탕"/>
          <w:spacing w:val="-6"/>
        </w:rPr>
        <w:t xml:space="preserve"> </w:t>
      </w:r>
      <w:proofErr w:type="spellStart"/>
      <w:r w:rsidR="00433DAB" w:rsidRPr="008C2C55">
        <w:rPr>
          <w:rFonts w:eastAsia="바탕" w:hint="eastAsia"/>
          <w:spacing w:val="-6"/>
        </w:rPr>
        <w:t>공개ㆍ누설하거나</w:t>
      </w:r>
      <w:proofErr w:type="spellEnd"/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본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계약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이외의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목적으로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사용하여서는</w:t>
      </w:r>
      <w:r w:rsidR="00433DAB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아니</w:t>
      </w:r>
      <w:r w:rsidR="008C2C55" w:rsidRPr="008C2C55">
        <w:rPr>
          <w:rFonts w:eastAsia="바탕" w:hint="eastAsia"/>
          <w:spacing w:val="-6"/>
        </w:rPr>
        <w:t xml:space="preserve"> </w:t>
      </w:r>
      <w:r w:rsidR="00433DAB" w:rsidRPr="008C2C55">
        <w:rPr>
          <w:rFonts w:eastAsia="바탕" w:hint="eastAsia"/>
          <w:spacing w:val="-6"/>
        </w:rPr>
        <w:t>된다</w:t>
      </w:r>
      <w:r w:rsidR="00BF43D9" w:rsidRPr="008C2C55">
        <w:rPr>
          <w:rFonts w:eastAsia="바탕" w:hint="eastAsia"/>
          <w:spacing w:val="-6"/>
        </w:rPr>
        <w:t>.</w:t>
      </w:r>
    </w:p>
    <w:p w14:paraId="309BD167" w14:textId="77777777" w:rsidR="00715F7E" w:rsidRDefault="00356070" w:rsidP="00715F7E">
      <w:pPr>
        <w:pStyle w:val="71"/>
        <w:ind w:left="660"/>
        <w:rPr>
          <w:rFonts w:ascii="바탕" w:eastAsia="바탕" w:hAnsi="바탕"/>
        </w:rPr>
      </w:pPr>
      <w:r w:rsidRPr="00857D77">
        <w:rPr>
          <w:rFonts w:ascii="바탕" w:eastAsia="바탕" w:hAnsi="바탕"/>
        </w:rPr>
        <w:t>“</w:t>
      </w:r>
      <w:r w:rsidRPr="00857D77">
        <w:rPr>
          <w:rFonts w:ascii="바탕" w:eastAsia="바탕" w:hAnsi="바탕" w:hint="eastAsia"/>
        </w:rPr>
        <w:t>대외비</w:t>
      </w:r>
      <w:r w:rsidRPr="00857D77">
        <w:rPr>
          <w:rFonts w:ascii="바탕" w:eastAsia="바탕" w:hAnsi="바탕"/>
        </w:rPr>
        <w:t xml:space="preserve">” </w:t>
      </w:r>
      <w:r w:rsidRPr="00857D77">
        <w:rPr>
          <w:rFonts w:ascii="바탕" w:eastAsia="바탕" w:hAnsi="바탕" w:hint="eastAsia"/>
        </w:rPr>
        <w:t>등의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표시로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비밀정보임이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표시된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것</w:t>
      </w:r>
    </w:p>
    <w:p w14:paraId="24F77FE9" w14:textId="1EF1782B" w:rsidR="00715F7E" w:rsidRPr="00715F7E" w:rsidRDefault="00715F7E" w:rsidP="00715F7E">
      <w:pPr>
        <w:pStyle w:val="71"/>
        <w:ind w:left="660"/>
        <w:rPr>
          <w:rFonts w:ascii="바탕" w:eastAsia="바탕" w:hAnsi="바탕"/>
        </w:rPr>
      </w:pPr>
      <w:r w:rsidRPr="00715F7E">
        <w:rPr>
          <w:rFonts w:ascii="바탕" w:eastAsia="바탕" w:hAnsi="바탕" w:hint="eastAsia"/>
        </w:rPr>
        <w:t>제공 당시 비밀정보임을 구두로 언급하고, 30일 이내에 이를 서면으로 확인한 것</w:t>
      </w:r>
    </w:p>
    <w:p w14:paraId="45F2C671" w14:textId="77777777" w:rsidR="00715F7E" w:rsidRPr="00497241" w:rsidRDefault="00715F7E" w:rsidP="00715F7E">
      <w:pPr>
        <w:pStyle w:val="71"/>
        <w:ind w:left="660"/>
        <w:rPr>
          <w:rFonts w:ascii="바탕" w:eastAsia="바탕" w:hAnsi="바탕"/>
        </w:rPr>
      </w:pPr>
      <w:r w:rsidRPr="00497241">
        <w:rPr>
          <w:rFonts w:ascii="바탕" w:eastAsia="바탕" w:hAnsi="바탕" w:hint="eastAsia"/>
        </w:rPr>
        <w:t>비밀정보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임이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표시되</w:t>
      </w:r>
      <w:r>
        <w:rPr>
          <w:rFonts w:ascii="바탕" w:eastAsia="바탕" w:hAnsi="바탕" w:hint="eastAsia"/>
        </w:rPr>
        <w:t xml:space="preserve">거나 </w:t>
      </w:r>
      <w:proofErr w:type="spellStart"/>
      <w:r>
        <w:rPr>
          <w:rFonts w:ascii="바탕" w:eastAsia="바탕" w:hAnsi="바탕" w:hint="eastAsia"/>
        </w:rPr>
        <w:t>언급되</w:t>
      </w:r>
      <w:r w:rsidRPr="00497241">
        <w:rPr>
          <w:rFonts w:ascii="바탕" w:eastAsia="바탕" w:hAnsi="바탕" w:hint="eastAsia"/>
        </w:rPr>
        <w:t>진</w:t>
      </w:r>
      <w:proofErr w:type="spellEnd"/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않았으나</w:t>
      </w:r>
      <w:r w:rsidRPr="00497241">
        <w:rPr>
          <w:rFonts w:ascii="바탕" w:eastAsia="바탕" w:hAnsi="바탕"/>
        </w:rPr>
        <w:t xml:space="preserve">, </w:t>
      </w:r>
      <w:proofErr w:type="spellStart"/>
      <w:r w:rsidRPr="00497241">
        <w:rPr>
          <w:rFonts w:ascii="바탕" w:eastAsia="바탕" w:hAnsi="바탕" w:hint="eastAsia"/>
        </w:rPr>
        <w:t>경험칙을</w:t>
      </w:r>
      <w:proofErr w:type="spellEnd"/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통해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충분히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비밀정보임을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인식할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수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있는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것</w:t>
      </w:r>
    </w:p>
    <w:p w14:paraId="0DB3AAC1" w14:textId="77777777" w:rsidR="00715F7E" w:rsidRDefault="00715F7E" w:rsidP="00715F7E">
      <w:pPr>
        <w:pStyle w:val="71"/>
        <w:ind w:left="66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본건 사업의 </w:t>
      </w:r>
      <w:proofErr w:type="spellStart"/>
      <w:r>
        <w:rPr>
          <w:rFonts w:ascii="바탕" w:eastAsia="바탕" w:hAnsi="바탕" w:hint="eastAsia"/>
        </w:rPr>
        <w:t>개발</w:t>
      </w:r>
      <w:r w:rsidRPr="00497241">
        <w:rPr>
          <w:rFonts w:ascii="바탕" w:eastAsia="바탕" w:hAnsi="바탕" w:hint="eastAsia"/>
        </w:rPr>
        <w:t>성과</w:t>
      </w:r>
      <w:proofErr w:type="spellEnd"/>
      <w:r>
        <w:rPr>
          <w:rFonts w:ascii="바탕" w:eastAsia="바탕" w:hAnsi="바탕" w:hint="eastAsia"/>
        </w:rPr>
        <w:t xml:space="preserve"> 등 결과물</w:t>
      </w:r>
      <w:r w:rsidRPr="00497241">
        <w:rPr>
          <w:rFonts w:ascii="바탕" w:eastAsia="바탕" w:hAnsi="바탕" w:hint="eastAsia"/>
        </w:rPr>
        <w:t>에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관한</w:t>
      </w:r>
      <w:r w:rsidRPr="00497241">
        <w:rPr>
          <w:rFonts w:ascii="바탕" w:eastAsia="바탕" w:hAnsi="바탕"/>
        </w:rPr>
        <w:t xml:space="preserve"> </w:t>
      </w:r>
      <w:r w:rsidRPr="00497241">
        <w:rPr>
          <w:rFonts w:ascii="바탕" w:eastAsia="바탕" w:hAnsi="바탕" w:hint="eastAsia"/>
        </w:rPr>
        <w:t>것</w:t>
      </w:r>
    </w:p>
    <w:p w14:paraId="3F79236C" w14:textId="77777777" w:rsidR="009168DA" w:rsidRDefault="00F14252" w:rsidP="000E59A4">
      <w:pPr>
        <w:pStyle w:val="61"/>
        <w:spacing w:line="276" w:lineRule="auto"/>
        <w:rPr>
          <w:rFonts w:eastAsia="바탕"/>
        </w:rPr>
      </w:pPr>
      <w:r>
        <w:rPr>
          <w:rFonts w:eastAsia="바탕" w:hint="eastAsia"/>
        </w:rPr>
        <w:t>위탁자</w:t>
      </w:r>
      <w:r w:rsidR="00316ED5">
        <w:rPr>
          <w:rFonts w:eastAsia="바탕" w:hint="eastAsia"/>
        </w:rPr>
        <w:t>,</w:t>
      </w:r>
      <w:r w:rsidR="009168DA">
        <w:rPr>
          <w:rFonts w:eastAsia="바탕" w:hint="eastAsia"/>
        </w:rPr>
        <w:t xml:space="preserve"> </w:t>
      </w:r>
      <w:r w:rsidR="009168DA">
        <w:rPr>
          <w:rFonts w:eastAsia="바탕" w:hint="eastAsia"/>
        </w:rPr>
        <w:t>수탁자</w:t>
      </w:r>
      <w:r w:rsidR="009168DA">
        <w:rPr>
          <w:rFonts w:eastAsia="바탕" w:hint="eastAsia"/>
        </w:rPr>
        <w:t xml:space="preserve"> </w:t>
      </w:r>
      <w:r w:rsidR="009168DA">
        <w:rPr>
          <w:rFonts w:eastAsia="바탕" w:hint="eastAsia"/>
        </w:rPr>
        <w:t>및</w:t>
      </w:r>
      <w:r w:rsidR="009168DA">
        <w:rPr>
          <w:rFonts w:eastAsia="바탕" w:hint="eastAsia"/>
        </w:rPr>
        <w:t xml:space="preserve"> </w:t>
      </w:r>
      <w:r w:rsidR="00316ED5">
        <w:rPr>
          <w:rFonts w:eastAsia="바탕" w:hint="eastAsia"/>
        </w:rPr>
        <w:t>참여연구원은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</w:t>
      </w:r>
      <w:r>
        <w:rPr>
          <w:rFonts w:eastAsia="바탕" w:hint="eastAsia"/>
        </w:rPr>
        <w:t xml:space="preserve"> </w:t>
      </w:r>
      <w:r w:rsidRPr="00F14252">
        <w:rPr>
          <w:rFonts w:eastAsia="바탕" w:hint="eastAsia"/>
        </w:rPr>
        <w:t>계약과</w:t>
      </w:r>
      <w:r w:rsidRPr="00F14252">
        <w:rPr>
          <w:rFonts w:eastAsia="바탕"/>
        </w:rPr>
        <w:t xml:space="preserve"> </w:t>
      </w:r>
      <w:r w:rsidRPr="00F14252">
        <w:rPr>
          <w:rFonts w:eastAsia="바탕" w:hint="eastAsia"/>
        </w:rPr>
        <w:t>관련하여</w:t>
      </w:r>
      <w:r w:rsidRPr="00F14252">
        <w:rPr>
          <w:rFonts w:eastAsia="바탕"/>
        </w:rPr>
        <w:t xml:space="preserve"> </w:t>
      </w:r>
      <w:proofErr w:type="spellStart"/>
      <w:r w:rsidRPr="00F14252">
        <w:rPr>
          <w:rFonts w:eastAsia="바탕" w:hint="eastAsia"/>
        </w:rPr>
        <w:t>군사비밀로</w:t>
      </w:r>
      <w:proofErr w:type="spellEnd"/>
      <w:r w:rsidRPr="00F14252">
        <w:rPr>
          <w:rFonts w:eastAsia="바탕"/>
        </w:rPr>
        <w:t xml:space="preserve"> </w:t>
      </w:r>
      <w:r w:rsidRPr="00F14252">
        <w:rPr>
          <w:rFonts w:eastAsia="바탕" w:hint="eastAsia"/>
        </w:rPr>
        <w:t>분류된</w:t>
      </w:r>
      <w:r w:rsidRPr="00F14252">
        <w:rPr>
          <w:rFonts w:eastAsia="바탕"/>
        </w:rPr>
        <w:t xml:space="preserve"> </w:t>
      </w:r>
      <w:r>
        <w:rPr>
          <w:rFonts w:eastAsia="바탕" w:hint="eastAsia"/>
        </w:rPr>
        <w:t>사항에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대해서는</w:t>
      </w:r>
      <w:r w:rsidRPr="00F14252">
        <w:rPr>
          <w:rFonts w:eastAsia="바탕"/>
        </w:rPr>
        <w:t xml:space="preserve"> </w:t>
      </w:r>
      <w:r w:rsidRPr="00F14252">
        <w:rPr>
          <w:rFonts w:eastAsia="바탕" w:hint="eastAsia"/>
        </w:rPr>
        <w:t>군사기밀보호법</w:t>
      </w:r>
      <w:r w:rsidRPr="00F14252">
        <w:rPr>
          <w:rFonts w:eastAsia="바탕"/>
        </w:rPr>
        <w:t xml:space="preserve"> </w:t>
      </w:r>
      <w:r w:rsidRPr="00F14252">
        <w:rPr>
          <w:rFonts w:eastAsia="바탕" w:hint="eastAsia"/>
        </w:rPr>
        <w:t>및</w:t>
      </w:r>
      <w:r w:rsidRPr="00F14252">
        <w:rPr>
          <w:rFonts w:eastAsia="바탕"/>
        </w:rPr>
        <w:t xml:space="preserve"> </w:t>
      </w:r>
      <w:r>
        <w:rPr>
          <w:rFonts w:eastAsia="바탕" w:hint="eastAsia"/>
        </w:rPr>
        <w:t>관련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보안규정을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준수하여야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 w:hint="eastAsia"/>
        </w:rPr>
        <w:t>.</w:t>
      </w:r>
      <w:r w:rsidR="009168DA">
        <w:rPr>
          <w:rFonts w:eastAsia="바탕" w:hint="eastAsia"/>
        </w:rPr>
        <w:t xml:space="preserve"> </w:t>
      </w:r>
    </w:p>
    <w:p w14:paraId="2550BDC1" w14:textId="77777777" w:rsidR="00433DAB" w:rsidRPr="008C2C55" w:rsidRDefault="00F14252" w:rsidP="000E59A4">
      <w:pPr>
        <w:pStyle w:val="61"/>
        <w:spacing w:line="276" w:lineRule="auto"/>
        <w:rPr>
          <w:rFonts w:eastAsia="바탕"/>
          <w:spacing w:val="-6"/>
        </w:rPr>
      </w:pPr>
      <w:r w:rsidRPr="008C2C55">
        <w:rPr>
          <w:rFonts w:eastAsia="바탕" w:hint="eastAsia"/>
          <w:spacing w:val="-6"/>
        </w:rPr>
        <w:t>본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조에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따른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양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당사자의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의무는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본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계약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종료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이후에도</w:t>
      </w:r>
      <w:r w:rsidRPr="008C2C55">
        <w:rPr>
          <w:rFonts w:eastAsia="바탕" w:hint="eastAsia"/>
          <w:spacing w:val="-6"/>
        </w:rPr>
        <w:t xml:space="preserve"> 5</w:t>
      </w:r>
      <w:r w:rsidRPr="008C2C55">
        <w:rPr>
          <w:rFonts w:eastAsia="바탕" w:hint="eastAsia"/>
          <w:spacing w:val="-6"/>
        </w:rPr>
        <w:t>년간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유효한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것으로</w:t>
      </w:r>
      <w:r w:rsidRPr="008C2C55">
        <w:rPr>
          <w:rFonts w:eastAsia="바탕" w:hint="eastAsia"/>
          <w:spacing w:val="-6"/>
        </w:rPr>
        <w:t xml:space="preserve"> </w:t>
      </w:r>
      <w:r w:rsidRPr="008C2C55">
        <w:rPr>
          <w:rFonts w:eastAsia="바탕" w:hint="eastAsia"/>
          <w:spacing w:val="-6"/>
        </w:rPr>
        <w:t>한다</w:t>
      </w:r>
      <w:r w:rsidRPr="008C2C55">
        <w:rPr>
          <w:rFonts w:eastAsia="바탕" w:hint="eastAsia"/>
          <w:spacing w:val="-6"/>
        </w:rPr>
        <w:t>.</w:t>
      </w:r>
    </w:p>
    <w:p w14:paraId="258C4E96" w14:textId="77777777" w:rsidR="0000487C" w:rsidRDefault="00433DAB" w:rsidP="0000487C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제</w:t>
      </w:r>
      <w:r>
        <w:rPr>
          <w:rFonts w:eastAsia="바탕" w:hint="eastAsia"/>
        </w:rPr>
        <w:t>3</w:t>
      </w:r>
      <w:r>
        <w:rPr>
          <w:rFonts w:eastAsia="바탕" w:hint="eastAsia"/>
        </w:rPr>
        <w:t>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지식재산권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침해</w:t>
      </w:r>
      <w:r w:rsidR="00F802FE">
        <w:rPr>
          <w:rFonts w:eastAsia="바탕" w:hint="eastAsia"/>
        </w:rPr>
        <w:t xml:space="preserve"> </w:t>
      </w:r>
      <w:r w:rsidR="00F802FE">
        <w:rPr>
          <w:rFonts w:eastAsia="바탕" w:hint="eastAsia"/>
        </w:rPr>
        <w:t>금지</w:t>
      </w:r>
    </w:p>
    <w:p w14:paraId="12AF902F" w14:textId="4A38BD65" w:rsidR="00433DAB" w:rsidRDefault="00433DAB" w:rsidP="00751751">
      <w:pPr>
        <w:pStyle w:val="61"/>
        <w:rPr>
          <w:rFonts w:ascii="바탕" w:eastAsia="바탕" w:hAnsi="바탕"/>
        </w:rPr>
      </w:pPr>
      <w:commentRangeStart w:id="5"/>
      <w:r w:rsidRPr="00857D77">
        <w:rPr>
          <w:rFonts w:ascii="바탕" w:eastAsia="바탕" w:hAnsi="바탕" w:hint="eastAsia"/>
        </w:rPr>
        <w:t>수탁자는</w:t>
      </w:r>
      <w:r w:rsidRPr="00857D77">
        <w:rPr>
          <w:rFonts w:ascii="바탕" w:eastAsia="바탕" w:hAnsi="바탕"/>
        </w:rPr>
        <w:t xml:space="preserve"> </w:t>
      </w:r>
      <w:r w:rsidR="00DA5E60">
        <w:rPr>
          <w:rFonts w:ascii="바탕" w:eastAsia="바탕" w:hAnsi="바탕" w:hint="eastAsia"/>
        </w:rPr>
        <w:t>본 계약을 이행함에 있어</w:t>
      </w:r>
      <w:r w:rsidR="00BF41FC" w:rsidRPr="00BF41FC">
        <w:rPr>
          <w:rFonts w:hint="eastAsia"/>
          <w:b/>
          <w:color w:val="FF0000"/>
        </w:rPr>
        <w:t xml:space="preserve"> </w:t>
      </w:r>
      <w:r w:rsidR="00BF41FC" w:rsidRPr="00BF41FC">
        <w:rPr>
          <w:rFonts w:ascii="바탕" w:eastAsia="바탕" w:hAnsi="바탕" w:hint="eastAsia"/>
        </w:rPr>
        <w:t>고의 및 중대한 과실로</w:t>
      </w:r>
      <w:r w:rsidR="00DA5E60">
        <w:rPr>
          <w:rFonts w:ascii="바탕" w:eastAsia="바탕" w:hAnsi="바탕" w:hint="eastAsia"/>
        </w:rPr>
        <w:t xml:space="preserve"> </w:t>
      </w:r>
      <w:r w:rsidRPr="00857D77">
        <w:rPr>
          <w:rFonts w:ascii="바탕" w:eastAsia="바탕" w:hAnsi="바탕" w:hint="eastAsia"/>
        </w:rPr>
        <w:t>특허권</w:t>
      </w:r>
      <w:r w:rsidRPr="00857D77">
        <w:rPr>
          <w:rFonts w:ascii="바탕" w:eastAsia="바탕" w:hAnsi="바탕"/>
        </w:rPr>
        <w:t xml:space="preserve">, </w:t>
      </w:r>
      <w:proofErr w:type="spellStart"/>
      <w:r w:rsidRPr="00857D77">
        <w:rPr>
          <w:rFonts w:ascii="바탕" w:eastAsia="바탕" w:hAnsi="바탕" w:hint="eastAsia"/>
        </w:rPr>
        <w:t>실용신안권</w:t>
      </w:r>
      <w:proofErr w:type="spellEnd"/>
      <w:r w:rsidRPr="00857D77">
        <w:rPr>
          <w:rFonts w:ascii="바탕" w:eastAsia="바탕" w:hAnsi="바탕"/>
        </w:rPr>
        <w:t xml:space="preserve">, </w:t>
      </w:r>
      <w:r w:rsidRPr="00857D77">
        <w:rPr>
          <w:rFonts w:ascii="바탕" w:eastAsia="바탕" w:hAnsi="바탕" w:hint="eastAsia"/>
        </w:rPr>
        <w:t>의장권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및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기타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제조공법상의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지식</w:t>
      </w:r>
      <w:r w:rsidRPr="00857D77">
        <w:rPr>
          <w:rFonts w:ascii="바탕" w:eastAsia="바탕" w:hAnsi="바탕"/>
        </w:rPr>
        <w:t xml:space="preserve">(KNOW-HOW) </w:t>
      </w:r>
      <w:r w:rsidRPr="00857D77">
        <w:rPr>
          <w:rFonts w:ascii="바탕" w:eastAsia="바탕" w:hAnsi="바탕" w:hint="eastAsia"/>
        </w:rPr>
        <w:t>등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제</w:t>
      </w:r>
      <w:r w:rsidRPr="00857D77">
        <w:rPr>
          <w:rFonts w:ascii="바탕" w:eastAsia="바탕" w:hAnsi="바탕"/>
        </w:rPr>
        <w:t>3</w:t>
      </w:r>
      <w:r w:rsidRPr="00857D77">
        <w:rPr>
          <w:rFonts w:ascii="바탕" w:eastAsia="바탕" w:hAnsi="바탕" w:hint="eastAsia"/>
        </w:rPr>
        <w:t>자의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지식재산권</w:t>
      </w:r>
      <w:r w:rsidR="00DA5E60">
        <w:rPr>
          <w:rFonts w:ascii="바탕" w:eastAsia="바탕" w:hAnsi="바탕" w:hint="eastAsia"/>
        </w:rPr>
        <w:t>을 침해해서는 안되며</w:t>
      </w:r>
      <w:commentRangeEnd w:id="5"/>
      <w:r w:rsidR="0095464A">
        <w:rPr>
          <w:rStyle w:val="af6"/>
          <w:bCs w:val="0"/>
        </w:rPr>
        <w:commentReference w:id="5"/>
      </w:r>
      <w:r w:rsidR="00DA5E60">
        <w:rPr>
          <w:rFonts w:ascii="바탕" w:eastAsia="바탕" w:hAnsi="바탕" w:hint="eastAsia"/>
        </w:rPr>
        <w:t xml:space="preserve">, 만약 제3자의 지식재산권을 사용해야 할 경우에는 자신의 비용과 책임으로 제3자로부터 해당 지식재산권에 대한 </w:t>
      </w:r>
      <w:proofErr w:type="spellStart"/>
      <w:r w:rsidR="00DA5E60">
        <w:rPr>
          <w:rFonts w:ascii="바탕" w:eastAsia="바탕" w:hAnsi="바탕" w:hint="eastAsia"/>
        </w:rPr>
        <w:t>실시권을</w:t>
      </w:r>
      <w:proofErr w:type="spellEnd"/>
      <w:r w:rsidR="00DA5E60">
        <w:rPr>
          <w:rFonts w:ascii="바탕" w:eastAsia="바탕" w:hAnsi="바탕" w:hint="eastAsia"/>
        </w:rPr>
        <w:t xml:space="preserve"> 확보하는 등 사전조치를 통해 </w:t>
      </w:r>
      <w:proofErr w:type="spellStart"/>
      <w:r w:rsidR="00DA5E60">
        <w:rPr>
          <w:rFonts w:ascii="바탕" w:eastAsia="바탕" w:hAnsi="바탕" w:hint="eastAsia"/>
        </w:rPr>
        <w:t>계약이행에</w:t>
      </w:r>
      <w:proofErr w:type="spellEnd"/>
      <w:r w:rsidR="00DA5E60">
        <w:rPr>
          <w:rFonts w:ascii="바탕" w:eastAsia="바탕" w:hAnsi="바탕" w:hint="eastAsia"/>
        </w:rPr>
        <w:t xml:space="preserve"> 지장에 없도록 하여야 한다. </w:t>
      </w:r>
    </w:p>
    <w:p w14:paraId="7AFD352C" w14:textId="057449DE" w:rsidR="00751751" w:rsidRPr="00857D77" w:rsidRDefault="00751751" w:rsidP="00857D77">
      <w:pPr>
        <w:pStyle w:val="61"/>
        <w:rPr>
          <w:rFonts w:ascii="바탕" w:eastAsia="바탕" w:hAnsi="바탕"/>
        </w:rPr>
      </w:pPr>
      <w:r w:rsidRPr="00857D77">
        <w:rPr>
          <w:rFonts w:ascii="바탕" w:eastAsia="바탕" w:hAnsi="바탕" w:hint="eastAsia"/>
        </w:rPr>
        <w:t>본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계약에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따른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연구결과물에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대하여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제</w:t>
      </w:r>
      <w:r w:rsidRPr="00857D77">
        <w:rPr>
          <w:rFonts w:ascii="바탕" w:eastAsia="바탕" w:hAnsi="바탕"/>
        </w:rPr>
        <w:t>3</w:t>
      </w:r>
      <w:r w:rsidRPr="00857D77">
        <w:rPr>
          <w:rFonts w:ascii="바탕" w:eastAsia="바탕" w:hAnsi="바탕" w:hint="eastAsia"/>
        </w:rPr>
        <w:t>자로부터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지식재산권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침해의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주장이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제기되어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소송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등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분쟁이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발생할</w:t>
      </w:r>
      <w:r w:rsidRPr="00857D77">
        <w:rPr>
          <w:rFonts w:ascii="바탕" w:eastAsia="바탕" w:hAnsi="바탕"/>
        </w:rPr>
        <w:t xml:space="preserve"> </w:t>
      </w:r>
      <w:r w:rsidRPr="00857D77">
        <w:rPr>
          <w:rFonts w:ascii="바탕" w:eastAsia="바탕" w:hAnsi="바탕" w:hint="eastAsia"/>
        </w:rPr>
        <w:t>경우</w:t>
      </w:r>
      <w:r w:rsidRPr="00857D77"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이를 알게 된 양 당사자는 즉시 상대방에게 통보하여야 </w:t>
      </w:r>
      <w:r w:rsidR="00DA5E60">
        <w:rPr>
          <w:rFonts w:ascii="바탕" w:eastAsia="바탕" w:hAnsi="바탕" w:hint="eastAsia"/>
        </w:rPr>
        <w:t>하며</w:t>
      </w:r>
      <w:r>
        <w:rPr>
          <w:rFonts w:ascii="바탕" w:eastAsia="바탕" w:hAnsi="바탕" w:hint="eastAsia"/>
        </w:rPr>
        <w:t xml:space="preserve"> </w:t>
      </w:r>
      <w:commentRangeStart w:id="6"/>
      <w:r w:rsidR="00836A93">
        <w:rPr>
          <w:rFonts w:ascii="바탕" w:eastAsia="바탕" w:hAnsi="바탕" w:hint="eastAsia"/>
        </w:rPr>
        <w:t xml:space="preserve">분쟁의 해결은 </w:t>
      </w:r>
      <w:r>
        <w:rPr>
          <w:rFonts w:ascii="바탕" w:eastAsia="바탕" w:hAnsi="바탕" w:hint="eastAsia"/>
        </w:rPr>
        <w:t>수탁자</w:t>
      </w:r>
      <w:r w:rsidR="00836A93">
        <w:rPr>
          <w:rFonts w:ascii="바탕" w:eastAsia="바탕" w:hAnsi="바탕" w:hint="eastAsia"/>
        </w:rPr>
        <w:t>가</w:t>
      </w:r>
      <w:r>
        <w:rPr>
          <w:rFonts w:ascii="바탕" w:eastAsia="바탕" w:hAnsi="바탕" w:hint="eastAsia"/>
        </w:rPr>
        <w:t xml:space="preserve"> 자신의 비용</w:t>
      </w:r>
      <w:r w:rsidR="00DA5E60">
        <w:rPr>
          <w:rFonts w:ascii="바탕" w:eastAsia="바탕" w:hAnsi="바탕" w:hint="eastAsia"/>
        </w:rPr>
        <w:t>과 책임</w:t>
      </w:r>
      <w:r>
        <w:rPr>
          <w:rFonts w:ascii="바탕" w:eastAsia="바탕" w:hAnsi="바탕" w:hint="eastAsia"/>
        </w:rPr>
        <w:t>으로</w:t>
      </w:r>
      <w:r w:rsidRPr="00857D77">
        <w:rPr>
          <w:rFonts w:ascii="바탕" w:eastAsia="바탕" w:hAnsi="바탕"/>
        </w:rPr>
        <w:t xml:space="preserve"> </w:t>
      </w:r>
      <w:r w:rsidR="00836A93">
        <w:rPr>
          <w:rFonts w:ascii="바탕" w:eastAsia="바탕" w:hAnsi="바탕" w:hint="eastAsia"/>
        </w:rPr>
        <w:t>최대한 신속하게 처리</w:t>
      </w:r>
      <w:r w:rsidR="00DA5E60">
        <w:rPr>
          <w:rFonts w:ascii="바탕" w:eastAsia="바탕" w:hAnsi="바탕" w:hint="eastAsia"/>
        </w:rPr>
        <w:t>하여야 한다</w:t>
      </w:r>
      <w:commentRangeEnd w:id="6"/>
      <w:r w:rsidR="00154243">
        <w:rPr>
          <w:rStyle w:val="af6"/>
          <w:bCs w:val="0"/>
        </w:rPr>
        <w:commentReference w:id="6"/>
      </w:r>
      <w:r w:rsidR="00DA5E60">
        <w:rPr>
          <w:rFonts w:ascii="바탕" w:eastAsia="바탕" w:hAnsi="바탕" w:hint="eastAsia"/>
        </w:rPr>
        <w:t>. 또한 이로 인하여 위탁자에게 손해가 발생할 경</w:t>
      </w:r>
      <w:r w:rsidR="00A925CB">
        <w:rPr>
          <w:rFonts w:ascii="바탕" w:eastAsia="바탕" w:hAnsi="바탕" w:hint="eastAsia"/>
        </w:rPr>
        <w:t>우 위탁자가 입은 모</w:t>
      </w:r>
      <w:r w:rsidR="006B223C">
        <w:rPr>
          <w:rFonts w:ascii="바탕" w:eastAsia="바탕" w:hAnsi="바탕" w:hint="eastAsia"/>
        </w:rPr>
        <w:t>든</w:t>
      </w:r>
      <w:r w:rsidR="00A925CB">
        <w:rPr>
          <w:rFonts w:ascii="바탕" w:eastAsia="바탕" w:hAnsi="바탕" w:hint="eastAsia"/>
        </w:rPr>
        <w:t xml:space="preserve"> 손해를 배</w:t>
      </w:r>
      <w:r w:rsidR="006B223C">
        <w:rPr>
          <w:rFonts w:ascii="바탕" w:eastAsia="바탕" w:hAnsi="바탕" w:hint="eastAsia"/>
        </w:rPr>
        <w:t>상</w:t>
      </w:r>
      <w:r w:rsidR="00A925CB">
        <w:rPr>
          <w:rFonts w:ascii="바탕" w:eastAsia="바탕" w:hAnsi="바탕" w:hint="eastAsia"/>
        </w:rPr>
        <w:t xml:space="preserve">하여야 한다. 다만, 수탁자가 해당 분쟁이 </w:t>
      </w:r>
      <w:r w:rsidR="00836A93">
        <w:rPr>
          <w:rFonts w:ascii="바탕" w:eastAsia="바탕" w:hAnsi="바탕" w:hint="eastAsia"/>
        </w:rPr>
        <w:t>자신</w:t>
      </w:r>
      <w:r w:rsidR="00836A93">
        <w:rPr>
          <w:rFonts w:ascii="바탕" w:eastAsia="바탕" w:hAnsi="바탕" w:hint="eastAsia"/>
        </w:rPr>
        <w:lastRenderedPageBreak/>
        <w:t xml:space="preserve">의 과실로 인한 것이 아님을 </w:t>
      </w:r>
      <w:r w:rsidR="00A925CB">
        <w:rPr>
          <w:rFonts w:ascii="바탕" w:eastAsia="바탕" w:hAnsi="바탕" w:hint="eastAsia"/>
        </w:rPr>
        <w:t>입</w:t>
      </w:r>
      <w:r w:rsidR="00836A93">
        <w:rPr>
          <w:rFonts w:ascii="바탕" w:eastAsia="바탕" w:hAnsi="바탕" w:hint="eastAsia"/>
        </w:rPr>
        <w:t>증한 경우</w:t>
      </w:r>
      <w:r w:rsidR="00DA5E60">
        <w:rPr>
          <w:rFonts w:ascii="바탕" w:eastAsia="바탕" w:hAnsi="바탕" w:hint="eastAsia"/>
        </w:rPr>
        <w:t>에</w:t>
      </w:r>
      <w:bookmarkStart w:id="7" w:name="_GoBack"/>
      <w:bookmarkEnd w:id="7"/>
      <w:r w:rsidR="00DA5E60">
        <w:rPr>
          <w:rFonts w:ascii="바탕" w:eastAsia="바탕" w:hAnsi="바탕" w:hint="eastAsia"/>
        </w:rPr>
        <w:t>는</w:t>
      </w:r>
      <w:r w:rsidR="00836A93">
        <w:rPr>
          <w:rFonts w:ascii="바탕" w:eastAsia="바탕" w:hAnsi="바탕" w:hint="eastAsia"/>
        </w:rPr>
        <w:t xml:space="preserve"> 그러하지 아니한다.</w:t>
      </w:r>
    </w:p>
    <w:p w14:paraId="7EA511B1" w14:textId="436469F4" w:rsidR="00943D55" w:rsidRDefault="00943D55" w:rsidP="00A657B4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명칭사용</w:t>
      </w:r>
    </w:p>
    <w:p w14:paraId="34E22B14" w14:textId="70884EA6" w:rsidR="00943D55" w:rsidRPr="00857D77" w:rsidRDefault="00943D55" w:rsidP="00857D77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 w:rsidRPr="00857D77">
        <w:rPr>
          <w:rFonts w:eastAsia="바탕" w:hint="eastAsia"/>
          <w:spacing w:val="-2"/>
        </w:rPr>
        <w:t>위탁</w:t>
      </w:r>
      <w:r>
        <w:rPr>
          <w:rFonts w:eastAsia="바탕" w:hint="eastAsia"/>
          <w:spacing w:val="-2"/>
        </w:rPr>
        <w:t>자</w:t>
      </w:r>
      <w:r w:rsidRPr="00857D77">
        <w:rPr>
          <w:rFonts w:eastAsia="바탕" w:hint="eastAsia"/>
          <w:spacing w:val="-2"/>
        </w:rPr>
        <w:t>와</w:t>
      </w:r>
      <w:r w:rsidRPr="00857D77">
        <w:rPr>
          <w:rFonts w:eastAsia="바탕"/>
          <w:spacing w:val="-2"/>
        </w:rPr>
        <w:t xml:space="preserve"> </w:t>
      </w:r>
      <w:r w:rsidRPr="00857D77">
        <w:rPr>
          <w:rFonts w:eastAsia="바탕" w:hint="eastAsia"/>
          <w:spacing w:val="-2"/>
        </w:rPr>
        <w:t>수탁자는</w:t>
      </w:r>
      <w:r w:rsidRPr="00857D77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본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계약으로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발생한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연구결과를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계약</w:t>
      </w:r>
      <w:r w:rsidR="00464A53">
        <w:rPr>
          <w:rFonts w:eastAsia="바탕" w:hint="eastAsia"/>
          <w:spacing w:val="-2"/>
        </w:rPr>
        <w:t>에서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정한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바에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따라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사용함에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있어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반드시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출처를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표시하여야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하며</w:t>
      </w:r>
      <w:r>
        <w:rPr>
          <w:rFonts w:eastAsia="바탕" w:hint="eastAsia"/>
          <w:spacing w:val="-2"/>
        </w:rPr>
        <w:t xml:space="preserve">, </w:t>
      </w:r>
      <w:r>
        <w:rPr>
          <w:rFonts w:eastAsia="바탕" w:hint="eastAsia"/>
          <w:spacing w:val="-2"/>
        </w:rPr>
        <w:t>어떠한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경우에도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상대방의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동의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없이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허용된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범위를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넘어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상대방의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명칭을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사용하여서는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아니된다</w:t>
      </w:r>
      <w:r>
        <w:rPr>
          <w:rFonts w:eastAsia="바탕" w:hint="eastAsia"/>
          <w:spacing w:val="-2"/>
        </w:rPr>
        <w:t>.</w:t>
      </w:r>
    </w:p>
    <w:p w14:paraId="743B1DAF" w14:textId="63D1B1F6" w:rsidR="00A657B4" w:rsidRPr="003755D6" w:rsidRDefault="00A657B4" w:rsidP="00A657B4">
      <w:pPr>
        <w:pStyle w:val="51"/>
        <w:spacing w:before="360"/>
        <w:rPr>
          <w:rFonts w:eastAsia="바탕"/>
        </w:rPr>
      </w:pPr>
      <w:proofErr w:type="spellStart"/>
      <w:r>
        <w:rPr>
          <w:rFonts w:eastAsia="바탕" w:hint="eastAsia"/>
        </w:rPr>
        <w:t>권리ㆍ의무의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양도금지</w:t>
      </w:r>
    </w:p>
    <w:p w14:paraId="1AEEAEC6" w14:textId="77777777" w:rsidR="00A657B4" w:rsidRPr="00A657B4" w:rsidRDefault="00A657B4" w:rsidP="00A657B4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>
        <w:rPr>
          <w:rFonts w:eastAsia="바탕" w:hint="eastAsia"/>
          <w:spacing w:val="-2"/>
        </w:rPr>
        <w:t>위탁자와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수탁자는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상대방의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서면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동의가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있는</w:t>
      </w:r>
      <w:r w:rsidRPr="00A657B4">
        <w:rPr>
          <w:rFonts w:eastAsia="바탕" w:hint="eastAsia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경우를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제외하고는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어떠한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이유로도</w:t>
      </w:r>
      <w:r w:rsidRPr="00A657B4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본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계약</w:t>
      </w:r>
      <w:r>
        <w:rPr>
          <w:rFonts w:eastAsia="바탕" w:hint="eastAsia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상의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자신의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권리나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의무의</w:t>
      </w:r>
      <w:r w:rsidRPr="00A657B4">
        <w:rPr>
          <w:rFonts w:eastAsia="바탕" w:hint="eastAsia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전부</w:t>
      </w:r>
      <w:r w:rsidRPr="00A657B4">
        <w:rPr>
          <w:rFonts w:eastAsia="바탕" w:hint="eastAsia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또는</w:t>
      </w:r>
      <w:r w:rsidRPr="00A657B4">
        <w:rPr>
          <w:rFonts w:eastAsia="바탕" w:hint="eastAsia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일부를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다른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제</w:t>
      </w:r>
      <w:r w:rsidRPr="00A657B4">
        <w:rPr>
          <w:rFonts w:eastAsia="바탕"/>
          <w:spacing w:val="-2"/>
        </w:rPr>
        <w:t>3</w:t>
      </w:r>
      <w:r w:rsidRPr="00A657B4">
        <w:rPr>
          <w:rFonts w:eastAsia="바탕" w:hint="eastAsia"/>
          <w:spacing w:val="-2"/>
        </w:rPr>
        <w:t>자에게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이전</w:t>
      </w:r>
      <w:r w:rsidRPr="00A657B4">
        <w:rPr>
          <w:rFonts w:eastAsia="바탕"/>
          <w:spacing w:val="-2"/>
        </w:rPr>
        <w:t xml:space="preserve">, </w:t>
      </w:r>
      <w:r w:rsidRPr="00A657B4">
        <w:rPr>
          <w:rFonts w:eastAsia="바탕" w:hint="eastAsia"/>
          <w:spacing w:val="-2"/>
        </w:rPr>
        <w:t>양도하거나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처분할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수</w:t>
      </w:r>
      <w:r w:rsidRPr="00A657B4">
        <w:rPr>
          <w:rFonts w:eastAsia="바탕"/>
          <w:spacing w:val="-2"/>
        </w:rPr>
        <w:t xml:space="preserve"> </w:t>
      </w:r>
      <w:r w:rsidRPr="00A657B4">
        <w:rPr>
          <w:rFonts w:eastAsia="바탕" w:hint="eastAsia"/>
          <w:spacing w:val="-2"/>
        </w:rPr>
        <w:t>없다</w:t>
      </w:r>
      <w:r w:rsidRPr="00A657B4">
        <w:rPr>
          <w:rFonts w:eastAsia="바탕" w:hint="eastAsia"/>
          <w:spacing w:val="-2"/>
        </w:rPr>
        <w:t>.</w:t>
      </w:r>
    </w:p>
    <w:p w14:paraId="51B3A07E" w14:textId="56379AA6" w:rsidR="00A657B4" w:rsidRPr="003755D6" w:rsidRDefault="00A657B4" w:rsidP="00A657B4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지체상금</w:t>
      </w:r>
      <w:r w:rsidR="00151F25">
        <w:rPr>
          <w:rFonts w:eastAsia="바탕" w:hint="eastAsia"/>
        </w:rPr>
        <w:t xml:space="preserve"> </w:t>
      </w:r>
      <w:r w:rsidR="00151F25">
        <w:rPr>
          <w:rFonts w:eastAsia="바탕" w:hint="eastAsia"/>
        </w:rPr>
        <w:t>및</w:t>
      </w:r>
      <w:r w:rsidR="00151F25">
        <w:rPr>
          <w:rFonts w:eastAsia="바탕" w:hint="eastAsia"/>
        </w:rPr>
        <w:t xml:space="preserve"> </w:t>
      </w:r>
      <w:r w:rsidR="00151F25">
        <w:rPr>
          <w:rFonts w:eastAsia="바탕" w:hint="eastAsia"/>
        </w:rPr>
        <w:t>연구비</w:t>
      </w:r>
      <w:r w:rsidR="00151F25">
        <w:rPr>
          <w:rFonts w:eastAsia="바탕" w:hint="eastAsia"/>
        </w:rPr>
        <w:t xml:space="preserve"> </w:t>
      </w:r>
      <w:r w:rsidR="00151F25">
        <w:rPr>
          <w:rFonts w:eastAsia="바탕" w:hint="eastAsia"/>
        </w:rPr>
        <w:t>환수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등</w:t>
      </w:r>
    </w:p>
    <w:p w14:paraId="2AD20DD3" w14:textId="37A21505" w:rsidR="00151F25" w:rsidRDefault="00A657B4" w:rsidP="00151F25">
      <w:pPr>
        <w:pStyle w:val="61"/>
        <w:rPr>
          <w:rFonts w:eastAsia="바탕"/>
        </w:rPr>
      </w:pPr>
      <w:r w:rsidRPr="00857D77">
        <w:rPr>
          <w:rFonts w:eastAsia="바탕" w:hint="eastAsia"/>
        </w:rPr>
        <w:t>수탁자가</w:t>
      </w:r>
      <w:r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정당한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이유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없이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제</w:t>
      </w:r>
      <w:r w:rsidR="00C446EB" w:rsidRPr="00857D77">
        <w:rPr>
          <w:rFonts w:eastAsia="바탕"/>
        </w:rPr>
        <w:t>4</w:t>
      </w:r>
      <w:r w:rsidR="00C446EB" w:rsidRPr="00857D77">
        <w:rPr>
          <w:rFonts w:eastAsia="바탕" w:hint="eastAsia"/>
        </w:rPr>
        <w:t>조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제</w:t>
      </w:r>
      <w:r w:rsidR="00C446EB" w:rsidRPr="00857D77">
        <w:rPr>
          <w:rFonts w:eastAsia="바탕"/>
        </w:rPr>
        <w:t>2</w:t>
      </w:r>
      <w:r w:rsidR="00C446EB" w:rsidRPr="00857D77">
        <w:rPr>
          <w:rFonts w:eastAsia="바탕" w:hint="eastAsia"/>
        </w:rPr>
        <w:t>항에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따라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연구결과물을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제출기한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내에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제출하지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아니하는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경우</w:t>
      </w:r>
      <w:r w:rsidR="00C446EB" w:rsidRPr="00857D77">
        <w:rPr>
          <w:rFonts w:eastAsia="바탕"/>
        </w:rPr>
        <w:t>(</w:t>
      </w:r>
      <w:r w:rsidR="00C446EB" w:rsidRPr="00857D77">
        <w:rPr>
          <w:rFonts w:eastAsia="바탕" w:hint="eastAsia"/>
        </w:rPr>
        <w:t>제</w:t>
      </w:r>
      <w:r w:rsidR="00C446EB" w:rsidRPr="00857D77">
        <w:rPr>
          <w:rFonts w:eastAsia="바탕"/>
        </w:rPr>
        <w:t>4</w:t>
      </w:r>
      <w:r w:rsidR="00C446EB" w:rsidRPr="00857D77">
        <w:rPr>
          <w:rFonts w:eastAsia="바탕" w:hint="eastAsia"/>
        </w:rPr>
        <w:t>조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제</w:t>
      </w:r>
      <w:r w:rsidR="00C446EB" w:rsidRPr="00857D77">
        <w:rPr>
          <w:rFonts w:eastAsia="바탕"/>
        </w:rPr>
        <w:t>3</w:t>
      </w:r>
      <w:r w:rsidR="00C446EB" w:rsidRPr="00857D77">
        <w:rPr>
          <w:rFonts w:eastAsia="바탕" w:hint="eastAsia"/>
        </w:rPr>
        <w:t>항에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따른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검사</w:t>
      </w:r>
      <w:r w:rsidR="00C446EB" w:rsidRPr="00857D77">
        <w:rPr>
          <w:rFonts w:eastAsia="바탕"/>
        </w:rPr>
        <w:t>/</w:t>
      </w:r>
      <w:r w:rsidR="00C446EB" w:rsidRPr="00857D77">
        <w:rPr>
          <w:rFonts w:eastAsia="바탕" w:hint="eastAsia"/>
        </w:rPr>
        <w:t>검증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과정에서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연구결과물의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결함이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발견된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경우를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포함</w:t>
      </w:r>
      <w:r w:rsidR="00C446EB" w:rsidRPr="00857D77">
        <w:rPr>
          <w:rFonts w:eastAsia="바탕"/>
        </w:rPr>
        <w:t>),</w:t>
      </w:r>
      <w:r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수탁자는</w:t>
      </w:r>
      <w:r w:rsidRPr="00857D77">
        <w:rPr>
          <w:rFonts w:eastAsia="바탕"/>
        </w:rPr>
        <w:t xml:space="preserve"> </w:t>
      </w:r>
      <w:proofErr w:type="spellStart"/>
      <w:r w:rsidRPr="00857D77">
        <w:rPr>
          <w:rFonts w:eastAsia="바탕" w:hint="eastAsia"/>
        </w:rPr>
        <w:t>지연일수</w:t>
      </w:r>
      <w:proofErr w:type="spellEnd"/>
      <w:r w:rsidRPr="00857D77">
        <w:rPr>
          <w:rFonts w:eastAsia="바탕"/>
        </w:rPr>
        <w:t xml:space="preserve"> 1</w:t>
      </w:r>
      <w:r w:rsidRPr="00857D77">
        <w:rPr>
          <w:rFonts w:eastAsia="바탕" w:hint="eastAsia"/>
        </w:rPr>
        <w:t>일당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총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연구비의</w:t>
      </w:r>
      <w:r w:rsidRPr="00857D77">
        <w:rPr>
          <w:rFonts w:eastAsia="바탕"/>
        </w:rPr>
        <w:t xml:space="preserve"> 1,000</w:t>
      </w:r>
      <w:r w:rsidRPr="00857D77">
        <w:rPr>
          <w:rFonts w:eastAsia="바탕" w:hint="eastAsia"/>
        </w:rPr>
        <w:t>분의</w:t>
      </w:r>
      <w:r w:rsidRPr="00857D77">
        <w:rPr>
          <w:rFonts w:eastAsia="바탕"/>
        </w:rPr>
        <w:t xml:space="preserve"> 1.</w:t>
      </w:r>
      <w:r w:rsidR="009168DA" w:rsidRPr="00857D77">
        <w:rPr>
          <w:rFonts w:eastAsia="바탕"/>
        </w:rPr>
        <w:t>25</w:t>
      </w:r>
      <w:r w:rsidRPr="00857D77">
        <w:rPr>
          <w:rFonts w:eastAsia="바탕" w:hint="eastAsia"/>
        </w:rPr>
        <w:t>에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해당하는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금액을</w:t>
      </w:r>
      <w:r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지연에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따른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손해배상으로서</w:t>
      </w:r>
      <w:r w:rsidR="00C446EB"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위탁자</w:t>
      </w:r>
      <w:r w:rsidRPr="00857D77">
        <w:rPr>
          <w:rFonts w:eastAsia="바탕" w:hint="eastAsia"/>
        </w:rPr>
        <w:t>에게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납부하여야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하며</w:t>
      </w:r>
      <w:r w:rsidRPr="00857D77">
        <w:rPr>
          <w:rFonts w:eastAsia="바탕"/>
        </w:rPr>
        <w:t xml:space="preserve">, </w:t>
      </w:r>
      <w:r w:rsidR="00C446EB" w:rsidRPr="00857D77">
        <w:rPr>
          <w:rFonts w:eastAsia="바탕" w:hint="eastAsia"/>
        </w:rPr>
        <w:t>위탁자는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해당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금액을</w:t>
      </w:r>
      <w:r w:rsidRPr="00857D77">
        <w:rPr>
          <w:rFonts w:eastAsia="바탕"/>
        </w:rPr>
        <w:t xml:space="preserve"> </w:t>
      </w:r>
      <w:r w:rsidR="00C446EB" w:rsidRPr="00857D77">
        <w:rPr>
          <w:rFonts w:eastAsia="바탕" w:hint="eastAsia"/>
        </w:rPr>
        <w:t>수탁자</w:t>
      </w:r>
      <w:r w:rsidRPr="00857D77">
        <w:rPr>
          <w:rFonts w:eastAsia="바탕" w:hint="eastAsia"/>
        </w:rPr>
        <w:t>에게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지급할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총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연구비에서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공제할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수</w:t>
      </w:r>
      <w:r w:rsidRPr="00857D77">
        <w:rPr>
          <w:rFonts w:eastAsia="바탕"/>
        </w:rPr>
        <w:t xml:space="preserve"> </w:t>
      </w:r>
      <w:r w:rsidRPr="00857D77">
        <w:rPr>
          <w:rFonts w:eastAsia="바탕" w:hint="eastAsia"/>
        </w:rPr>
        <w:t>있다</w:t>
      </w:r>
      <w:r w:rsidRPr="00857D77">
        <w:rPr>
          <w:rFonts w:eastAsia="바탕"/>
        </w:rPr>
        <w:t>.</w:t>
      </w:r>
    </w:p>
    <w:p w14:paraId="2BB61E53" w14:textId="730F1F65" w:rsidR="00151F25" w:rsidRDefault="00151F25" w:rsidP="00151F25">
      <w:pPr>
        <w:pStyle w:val="61"/>
        <w:rPr>
          <w:rFonts w:eastAsia="바탕"/>
        </w:rPr>
      </w:pPr>
      <w:r>
        <w:rPr>
          <w:rFonts w:eastAsia="바탕" w:hint="eastAsia"/>
        </w:rPr>
        <w:t>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계약이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국방과학기술혁신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촉진법</w:t>
      </w:r>
      <w:r w:rsidR="006D7871">
        <w:rPr>
          <w:rFonts w:eastAsia="바탕" w:hint="eastAsia"/>
        </w:rPr>
        <w:t xml:space="preserve"> </w:t>
      </w:r>
      <w:r w:rsidR="006D7871">
        <w:rPr>
          <w:rFonts w:eastAsia="바탕" w:hint="eastAsia"/>
        </w:rPr>
        <w:t>또는</w:t>
      </w:r>
      <w:r w:rsidR="006D7871">
        <w:rPr>
          <w:rFonts w:eastAsia="바탕" w:hint="eastAsia"/>
        </w:rPr>
        <w:t xml:space="preserve"> </w:t>
      </w:r>
      <w:r w:rsidR="006D7871">
        <w:rPr>
          <w:rFonts w:eastAsia="바탕" w:hint="eastAsia"/>
        </w:rPr>
        <w:t>국가연구개발혁신법</w:t>
      </w:r>
      <w:r>
        <w:rPr>
          <w:rFonts w:eastAsia="바탕" w:hint="eastAsia"/>
        </w:rPr>
        <w:t>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연구개발사업</w:t>
      </w:r>
      <w:r w:rsidR="006D7871">
        <w:rPr>
          <w:rFonts w:eastAsia="바탕" w:hint="eastAsia"/>
        </w:rPr>
        <w:t>의</w:t>
      </w:r>
      <w:r w:rsidR="006D7871">
        <w:rPr>
          <w:rFonts w:eastAsia="바탕" w:hint="eastAsia"/>
        </w:rPr>
        <w:t xml:space="preserve"> </w:t>
      </w:r>
      <w:r w:rsidR="006D7871">
        <w:rPr>
          <w:rFonts w:eastAsia="바탕" w:hint="eastAsia"/>
        </w:rPr>
        <w:t>일환으로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수행되는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경우로서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위탁자가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귀책으로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인하여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사업비를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환수해야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하거나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제재부가금을</w:t>
      </w:r>
      <w:r>
        <w:rPr>
          <w:rFonts w:eastAsia="바탕" w:hint="eastAsia"/>
        </w:rPr>
        <w:t xml:space="preserve"> </w:t>
      </w:r>
      <w:proofErr w:type="spellStart"/>
      <w:r>
        <w:rPr>
          <w:rFonts w:eastAsia="바탕" w:hint="eastAsia"/>
        </w:rPr>
        <w:t>부과받는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, </w:t>
      </w:r>
      <w:r w:rsidR="006F5116">
        <w:rPr>
          <w:rFonts w:eastAsia="바탕" w:hint="eastAsia"/>
        </w:rPr>
        <w:t>수탁자는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이에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기여한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자신의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귀책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부분만큼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위탁자에게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연구비를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환수하거나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제재부가금을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지급하여야</w:t>
      </w:r>
      <w:r w:rsidR="006F5116">
        <w:rPr>
          <w:rFonts w:eastAsia="바탕" w:hint="eastAsia"/>
        </w:rPr>
        <w:t xml:space="preserve"> </w:t>
      </w:r>
      <w:r w:rsidR="006F5116">
        <w:rPr>
          <w:rFonts w:eastAsia="바탕" w:hint="eastAsia"/>
        </w:rPr>
        <w:t>한다</w:t>
      </w:r>
      <w:r w:rsidR="006F5116">
        <w:rPr>
          <w:rFonts w:eastAsia="바탕" w:hint="eastAsia"/>
        </w:rPr>
        <w:t>.</w:t>
      </w:r>
    </w:p>
    <w:p w14:paraId="3803121D" w14:textId="568D3385" w:rsidR="006F5116" w:rsidRPr="00857D77" w:rsidRDefault="006F5116" w:rsidP="00857D77">
      <w:pPr>
        <w:pStyle w:val="61"/>
        <w:rPr>
          <w:rFonts w:eastAsia="바탕"/>
        </w:rPr>
      </w:pPr>
      <w:r w:rsidRPr="00857D77">
        <w:rPr>
          <w:rFonts w:eastAsia="바탕" w:hint="eastAsia"/>
        </w:rPr>
        <w:t>제</w:t>
      </w:r>
      <w:r w:rsidRPr="00857D77">
        <w:rPr>
          <w:rFonts w:eastAsia="바탕"/>
        </w:rPr>
        <w:t>1, 2</w:t>
      </w:r>
      <w:r w:rsidRPr="00857D77">
        <w:rPr>
          <w:rFonts w:eastAsia="바탕" w:hint="eastAsia"/>
        </w:rPr>
        <w:t>항은</w:t>
      </w:r>
      <w:r w:rsidRPr="00857D77">
        <w:rPr>
          <w:rFonts w:eastAsia="바탕"/>
        </w:rPr>
        <w:t xml:space="preserve"> </w:t>
      </w:r>
      <w:r w:rsidR="001C1C96">
        <w:rPr>
          <w:rFonts w:eastAsia="바탕" w:hint="eastAsia"/>
        </w:rPr>
        <w:t>그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범위를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초과한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위탁자의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손해에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대한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별도의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배상청구에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영향을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미치지</w:t>
      </w:r>
      <w:r w:rsidR="001C1C96">
        <w:rPr>
          <w:rFonts w:eastAsia="바탕" w:hint="eastAsia"/>
        </w:rPr>
        <w:t xml:space="preserve"> </w:t>
      </w:r>
      <w:r w:rsidR="001C1C96">
        <w:rPr>
          <w:rFonts w:eastAsia="바탕" w:hint="eastAsia"/>
        </w:rPr>
        <w:t>아니한다</w:t>
      </w:r>
      <w:r w:rsidR="001C1C96">
        <w:rPr>
          <w:rFonts w:eastAsia="바탕" w:hint="eastAsia"/>
        </w:rPr>
        <w:t>.</w:t>
      </w:r>
    </w:p>
    <w:p w14:paraId="526FDB59" w14:textId="77777777" w:rsidR="00C446EB" w:rsidRPr="00C446EB" w:rsidRDefault="00C446EB" w:rsidP="00C446EB">
      <w:pPr>
        <w:pStyle w:val="51"/>
        <w:spacing w:before="360"/>
        <w:rPr>
          <w:rFonts w:eastAsia="바탕"/>
        </w:rPr>
      </w:pPr>
      <w:r w:rsidRPr="00C446EB">
        <w:rPr>
          <w:rFonts w:eastAsia="바탕" w:hint="eastAsia"/>
        </w:rPr>
        <w:t>계약의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해제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및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해지</w:t>
      </w:r>
    </w:p>
    <w:p w14:paraId="1C4BDA76" w14:textId="2B4DD38A" w:rsidR="00273512" w:rsidRDefault="00C446EB" w:rsidP="00273512">
      <w:pPr>
        <w:pStyle w:val="61"/>
        <w:rPr>
          <w:rFonts w:eastAsia="바탕"/>
        </w:rPr>
      </w:pPr>
      <w:r>
        <w:rPr>
          <w:rFonts w:eastAsia="바탕" w:hint="eastAsia"/>
        </w:rPr>
        <w:t>위탁자는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수탁자가</w:t>
      </w:r>
      <w:r w:rsidRPr="00C446EB">
        <w:rPr>
          <w:rFonts w:eastAsia="바탕"/>
        </w:rPr>
        <w:t xml:space="preserve"> </w:t>
      </w:r>
      <w:r w:rsidR="00273512">
        <w:rPr>
          <w:rFonts w:eastAsia="바탕" w:hint="eastAsia"/>
        </w:rPr>
        <w:t>다음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각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호의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규정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중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어느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하나에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해당하는</w:t>
      </w:r>
      <w:r w:rsidR="00273512">
        <w:rPr>
          <w:rFonts w:eastAsia="바탕" w:hint="eastAsia"/>
        </w:rPr>
        <w:t xml:space="preserve"> </w:t>
      </w:r>
      <w:r w:rsidR="00273512">
        <w:rPr>
          <w:rFonts w:eastAsia="바탕" w:hint="eastAsia"/>
        </w:rPr>
        <w:t>경우</w:t>
      </w:r>
      <w:r w:rsidR="00273512">
        <w:rPr>
          <w:rFonts w:eastAsia="바탕" w:hint="eastAsia"/>
        </w:rPr>
        <w:t xml:space="preserve"> </w:t>
      </w:r>
      <w:r w:rsidRPr="00C446EB">
        <w:rPr>
          <w:rFonts w:eastAsia="바탕" w:hint="eastAsia"/>
        </w:rPr>
        <w:t>본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계약을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해제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또는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해지할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수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있다</w:t>
      </w:r>
      <w:r w:rsidRPr="00C446EB">
        <w:rPr>
          <w:rFonts w:eastAsia="바탕"/>
        </w:rPr>
        <w:t>.</w:t>
      </w:r>
    </w:p>
    <w:p w14:paraId="32827301" w14:textId="3813FC4D" w:rsidR="00273512" w:rsidRPr="00857D77" w:rsidRDefault="00273512" w:rsidP="00273512">
      <w:pPr>
        <w:pStyle w:val="71"/>
        <w:rPr>
          <w:rFonts w:ascii="바탕체" w:eastAsia="바탕체" w:hAnsi="바탕체"/>
        </w:rPr>
      </w:pPr>
      <w:r w:rsidRPr="00857D77">
        <w:rPr>
          <w:rFonts w:ascii="바탕체" w:eastAsia="바탕체" w:hAnsi="바탕체" w:hint="eastAsia"/>
        </w:rPr>
        <w:t>정당한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사유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없이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본건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연구과제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수행에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협력하지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않는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경우</w:t>
      </w:r>
    </w:p>
    <w:p w14:paraId="34FC27A9" w14:textId="678A6061" w:rsidR="00273512" w:rsidRPr="00857D77" w:rsidRDefault="00273512" w:rsidP="00273512">
      <w:pPr>
        <w:pStyle w:val="71"/>
        <w:rPr>
          <w:rFonts w:ascii="바탕체" w:eastAsia="바탕체" w:hAnsi="바탕체"/>
        </w:rPr>
      </w:pPr>
      <w:r w:rsidRPr="00857D77">
        <w:rPr>
          <w:rFonts w:ascii="바탕체" w:eastAsia="바탕체" w:hAnsi="바탕체" w:hint="eastAsia"/>
        </w:rPr>
        <w:t>본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계약을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이행하는데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부정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또는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부당한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행위를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한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경우</w:t>
      </w:r>
    </w:p>
    <w:p w14:paraId="1A50FB65" w14:textId="3DFA8953" w:rsidR="00273512" w:rsidRDefault="00273512" w:rsidP="00273512">
      <w:pPr>
        <w:pStyle w:val="71"/>
        <w:rPr>
          <w:rFonts w:ascii="바탕체" w:eastAsia="바탕체" w:hAnsi="바탕체"/>
        </w:rPr>
      </w:pPr>
      <w:r w:rsidRPr="00857D77">
        <w:rPr>
          <w:rFonts w:ascii="바탕체" w:eastAsia="바탕체" w:hAnsi="바탕체" w:hint="eastAsia"/>
        </w:rPr>
        <w:t>본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계약내용을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위반한</w:t>
      </w:r>
      <w:r w:rsidRPr="00857D77">
        <w:rPr>
          <w:rFonts w:ascii="바탕체" w:eastAsia="바탕체" w:hAnsi="바탕체"/>
        </w:rPr>
        <w:t xml:space="preserve"> </w:t>
      </w:r>
      <w:r w:rsidRPr="00857D77">
        <w:rPr>
          <w:rFonts w:ascii="바탕체" w:eastAsia="바탕체" w:hAnsi="바탕체" w:hint="eastAsia"/>
        </w:rPr>
        <w:t>경우</w:t>
      </w:r>
    </w:p>
    <w:p w14:paraId="73285580" w14:textId="391CED80" w:rsidR="00273512" w:rsidRPr="00857D77" w:rsidRDefault="00273512" w:rsidP="00857D77">
      <w:pPr>
        <w:pStyle w:val="71"/>
      </w:pPr>
      <w:r>
        <w:rPr>
          <w:rFonts w:eastAsia="바탕" w:hint="eastAsia"/>
        </w:rPr>
        <w:t>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밖에</w:t>
      </w:r>
      <w:r>
        <w:rPr>
          <w:rFonts w:eastAsia="바탕" w:hint="eastAsia"/>
        </w:rPr>
        <w:t xml:space="preserve"> </w:t>
      </w:r>
      <w:r w:rsidRPr="00C446EB">
        <w:rPr>
          <w:rFonts w:eastAsia="바탕" w:hint="eastAsia"/>
        </w:rPr>
        <w:t>본</w:t>
      </w:r>
      <w:r>
        <w:rPr>
          <w:rFonts w:eastAsia="바탕" w:hint="eastAsia"/>
        </w:rPr>
        <w:t>건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연구</w:t>
      </w:r>
      <w:r>
        <w:rPr>
          <w:rFonts w:eastAsia="바탕" w:hint="eastAsia"/>
        </w:rPr>
        <w:t>과제</w:t>
      </w:r>
      <w:r w:rsidRPr="00C446EB">
        <w:rPr>
          <w:rFonts w:eastAsia="바탕" w:hint="eastAsia"/>
        </w:rPr>
        <w:t>를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더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이상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계속하여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수행할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능력이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없다고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판단</w:t>
      </w:r>
      <w:r>
        <w:rPr>
          <w:rFonts w:eastAsia="바탕" w:hint="eastAsia"/>
        </w:rPr>
        <w:t>되</w:t>
      </w:r>
      <w:r>
        <w:rPr>
          <w:rFonts w:eastAsia="바탕" w:hint="eastAsia"/>
        </w:rPr>
        <w:lastRenderedPageBreak/>
        <w:t>는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경우</w:t>
      </w:r>
    </w:p>
    <w:p w14:paraId="0B0D8317" w14:textId="77777777" w:rsidR="00C446EB" w:rsidRPr="00C446EB" w:rsidRDefault="00C446EB" w:rsidP="00C446EB">
      <w:pPr>
        <w:pStyle w:val="61"/>
        <w:rPr>
          <w:rFonts w:eastAsia="바탕"/>
        </w:rPr>
      </w:pPr>
      <w:r>
        <w:rPr>
          <w:rFonts w:eastAsia="바탕" w:hint="eastAsia"/>
        </w:rPr>
        <w:t>수탁자는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위탁자가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본</w:t>
      </w:r>
      <w:r w:rsidRPr="00C446EB">
        <w:rPr>
          <w:rFonts w:eastAsia="바탕" w:hint="eastAsia"/>
        </w:rPr>
        <w:t xml:space="preserve"> </w:t>
      </w:r>
      <w:r w:rsidRPr="00C446EB">
        <w:rPr>
          <w:rFonts w:eastAsia="바탕" w:hint="eastAsia"/>
        </w:rPr>
        <w:t>계약을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위</w:t>
      </w:r>
      <w:r>
        <w:rPr>
          <w:rFonts w:eastAsia="바탕" w:hint="eastAsia"/>
        </w:rPr>
        <w:t>반</w:t>
      </w:r>
      <w:r w:rsidRPr="00C446EB">
        <w:rPr>
          <w:rFonts w:eastAsia="바탕" w:hint="eastAsia"/>
        </w:rPr>
        <w:t>하여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본</w:t>
      </w:r>
      <w:r>
        <w:rPr>
          <w:rFonts w:eastAsia="바탕" w:hint="eastAsia"/>
        </w:rPr>
        <w:t>건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연구</w:t>
      </w:r>
      <w:r>
        <w:rPr>
          <w:rFonts w:eastAsia="바탕" w:hint="eastAsia"/>
        </w:rPr>
        <w:t>과제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수행이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지극히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곤란</w:t>
      </w:r>
      <w:r>
        <w:rPr>
          <w:rFonts w:eastAsia="바탕" w:hint="eastAsia"/>
        </w:rPr>
        <w:t>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본</w:t>
      </w:r>
      <w:r w:rsidRPr="00C446EB">
        <w:rPr>
          <w:rFonts w:eastAsia="바탕" w:hint="eastAsia"/>
        </w:rPr>
        <w:t xml:space="preserve"> </w:t>
      </w:r>
      <w:r w:rsidRPr="00C446EB">
        <w:rPr>
          <w:rFonts w:eastAsia="바탕" w:hint="eastAsia"/>
        </w:rPr>
        <w:t>계약을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해제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또는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해지할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수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있다</w:t>
      </w:r>
      <w:r w:rsidRPr="00C446EB">
        <w:rPr>
          <w:rFonts w:eastAsia="바탕"/>
        </w:rPr>
        <w:t>.</w:t>
      </w:r>
    </w:p>
    <w:p w14:paraId="206ABE55" w14:textId="77777777" w:rsidR="00C446EB" w:rsidRPr="00C446EB" w:rsidRDefault="00286C11" w:rsidP="00C446EB">
      <w:pPr>
        <w:pStyle w:val="61"/>
        <w:rPr>
          <w:rFonts w:eastAsia="바탕"/>
        </w:rPr>
      </w:pPr>
      <w:r>
        <w:rPr>
          <w:rFonts w:eastAsia="바탕" w:hint="eastAsia"/>
        </w:rPr>
        <w:t>위탁자의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귀책사유로</w:t>
      </w:r>
      <w:r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본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계약이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해지될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경우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수탁자는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해지된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날로부터</w:t>
      </w:r>
      <w:r w:rsidR="00C446EB" w:rsidRPr="00C446EB">
        <w:rPr>
          <w:rFonts w:eastAsia="바탕" w:hint="eastAsia"/>
        </w:rPr>
        <w:t xml:space="preserve"> 30</w:t>
      </w:r>
      <w:r w:rsidR="00C446EB" w:rsidRPr="00C446EB">
        <w:rPr>
          <w:rFonts w:eastAsia="바탕" w:hint="eastAsia"/>
        </w:rPr>
        <w:t>일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이내에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해지</w:t>
      </w:r>
      <w:r>
        <w:rPr>
          <w:rFonts w:eastAsia="바탕" w:hint="eastAsia"/>
        </w:rPr>
        <w:t>시점</w:t>
      </w:r>
      <w:r w:rsidR="00C446EB" w:rsidRPr="00C446EB">
        <w:rPr>
          <w:rFonts w:eastAsia="바탕" w:hint="eastAsia"/>
        </w:rPr>
        <w:t>까지</w:t>
      </w:r>
      <w:r>
        <w:rPr>
          <w:rFonts w:eastAsia="바탕" w:hint="eastAsia"/>
        </w:rPr>
        <w:t>의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연구비</w:t>
      </w:r>
      <w:r w:rsidR="00C446EB" w:rsidRPr="00C446EB">
        <w:rPr>
          <w:rFonts w:eastAsia="바탕" w:hint="eastAsia"/>
        </w:rPr>
        <w:t xml:space="preserve"> </w:t>
      </w:r>
      <w:proofErr w:type="spellStart"/>
      <w:r w:rsidR="00C446EB" w:rsidRPr="00C446EB">
        <w:rPr>
          <w:rFonts w:eastAsia="바탕" w:hint="eastAsia"/>
        </w:rPr>
        <w:t>집행정산서</w:t>
      </w:r>
      <w:proofErr w:type="spellEnd"/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및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연구보고서를</w:t>
      </w:r>
      <w:r w:rsidR="00C446EB" w:rsidRPr="00C446EB">
        <w:rPr>
          <w:rFonts w:eastAsia="바탕" w:hint="eastAsia"/>
        </w:rPr>
        <w:t xml:space="preserve"> </w:t>
      </w:r>
      <w:r>
        <w:rPr>
          <w:rFonts w:eastAsia="바탕" w:hint="eastAsia"/>
        </w:rPr>
        <w:t>위탁자</w:t>
      </w:r>
      <w:r w:rsidR="00C446EB" w:rsidRPr="00C446EB">
        <w:rPr>
          <w:rFonts w:eastAsia="바탕" w:hint="eastAsia"/>
        </w:rPr>
        <w:t>에게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제출하고</w:t>
      </w:r>
      <w:r w:rsidR="00C446EB" w:rsidRPr="00C446EB">
        <w:rPr>
          <w:rFonts w:eastAsia="바탕" w:hint="eastAsia"/>
        </w:rPr>
        <w:t xml:space="preserve">, </w:t>
      </w:r>
      <w:r>
        <w:rPr>
          <w:rFonts w:eastAsia="바탕" w:hint="eastAsia"/>
        </w:rPr>
        <w:t>위탁자</w:t>
      </w:r>
      <w:r w:rsidR="00936BBD">
        <w:rPr>
          <w:rFonts w:eastAsia="바탕" w:hint="eastAsia"/>
        </w:rPr>
        <w:t>는</w:t>
      </w:r>
      <w:r>
        <w:rPr>
          <w:rFonts w:eastAsia="바탕" w:hint="eastAsia"/>
        </w:rPr>
        <w:t xml:space="preserve"> </w:t>
      </w:r>
      <w:r w:rsidR="008C2C55">
        <w:rPr>
          <w:rFonts w:eastAsia="바탕" w:hint="eastAsia"/>
        </w:rPr>
        <w:t>수탁자가</w:t>
      </w:r>
      <w:r w:rsidR="008C2C55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해지시점까지</w:t>
      </w:r>
      <w:r w:rsidR="00C446EB" w:rsidRPr="00C446EB"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투입한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연구비를</w:t>
      </w:r>
      <w:r w:rsidR="00C446EB" w:rsidRPr="00C446EB">
        <w:rPr>
          <w:rFonts w:eastAsia="바탕" w:hint="eastAsia"/>
        </w:rPr>
        <w:t xml:space="preserve"> </w:t>
      </w:r>
      <w:r w:rsidR="00C446EB" w:rsidRPr="00C446EB">
        <w:rPr>
          <w:rFonts w:eastAsia="바탕" w:hint="eastAsia"/>
        </w:rPr>
        <w:t>정산</w:t>
      </w:r>
      <w:r w:rsidR="008C2C55">
        <w:rPr>
          <w:rFonts w:eastAsia="바탕" w:hint="eastAsia"/>
        </w:rPr>
        <w:t>하여</w:t>
      </w:r>
      <w:r w:rsidR="008C2C55">
        <w:rPr>
          <w:rFonts w:eastAsia="바탕" w:hint="eastAsia"/>
        </w:rPr>
        <w:t xml:space="preserve"> </w:t>
      </w:r>
      <w:r w:rsidR="008C2C55">
        <w:rPr>
          <w:rFonts w:eastAsia="바탕" w:hint="eastAsia"/>
        </w:rPr>
        <w:t>지급</w:t>
      </w:r>
      <w:r>
        <w:rPr>
          <w:rFonts w:eastAsia="바탕" w:hint="eastAsia"/>
        </w:rPr>
        <w:t>하기로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 w:hint="eastAsia"/>
        </w:rPr>
        <w:t>.</w:t>
      </w:r>
    </w:p>
    <w:p w14:paraId="3A148677" w14:textId="77777777" w:rsidR="00C446EB" w:rsidRPr="008C2C55" w:rsidRDefault="00C446EB" w:rsidP="00C446EB">
      <w:pPr>
        <w:pStyle w:val="61"/>
        <w:rPr>
          <w:rFonts w:eastAsia="바탕"/>
          <w:spacing w:val="-4"/>
        </w:rPr>
      </w:pPr>
      <w:r w:rsidRPr="008C2C55">
        <w:rPr>
          <w:rFonts w:eastAsia="바탕" w:hint="eastAsia"/>
          <w:spacing w:val="-4"/>
        </w:rPr>
        <w:t>본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조</w:t>
      </w:r>
      <w:r w:rsidR="008C2C55" w:rsidRPr="008C2C55">
        <w:rPr>
          <w:rFonts w:eastAsia="바탕" w:hint="eastAsia"/>
          <w:spacing w:val="-4"/>
        </w:rPr>
        <w:t>에</w:t>
      </w:r>
      <w:r w:rsidR="008C2C55" w:rsidRPr="008C2C55">
        <w:rPr>
          <w:rFonts w:eastAsia="바탕" w:hint="eastAsia"/>
          <w:spacing w:val="-4"/>
        </w:rPr>
        <w:t xml:space="preserve"> </w:t>
      </w:r>
      <w:r w:rsidR="008C2C55" w:rsidRPr="008C2C55">
        <w:rPr>
          <w:rFonts w:eastAsia="바탕" w:hint="eastAsia"/>
          <w:spacing w:val="-4"/>
        </w:rPr>
        <w:t>따른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계약</w:t>
      </w:r>
      <w:r w:rsidR="008C2C55" w:rsidRPr="008C2C55">
        <w:rPr>
          <w:rFonts w:eastAsia="바탕" w:hint="eastAsia"/>
          <w:spacing w:val="-4"/>
        </w:rPr>
        <w:t>의</w:t>
      </w:r>
      <w:r w:rsidR="008C2C55" w:rsidRPr="008C2C55">
        <w:rPr>
          <w:rFonts w:eastAsia="바탕" w:hint="eastAsia"/>
          <w:spacing w:val="-4"/>
        </w:rPr>
        <w:t xml:space="preserve"> </w:t>
      </w:r>
      <w:r w:rsidR="008C2C55" w:rsidRPr="008C2C55">
        <w:rPr>
          <w:rFonts w:eastAsia="바탕" w:hint="eastAsia"/>
          <w:spacing w:val="-4"/>
        </w:rPr>
        <w:t>해제</w:t>
      </w:r>
      <w:r w:rsidR="008C2C55" w:rsidRPr="008C2C55">
        <w:rPr>
          <w:rFonts w:eastAsia="바탕" w:hint="eastAsia"/>
          <w:spacing w:val="-4"/>
        </w:rPr>
        <w:t>,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해지는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손해배상</w:t>
      </w:r>
      <w:r w:rsidR="008C2C55" w:rsidRPr="008C2C55">
        <w:rPr>
          <w:rFonts w:eastAsia="바탕" w:hint="eastAsia"/>
          <w:spacing w:val="-4"/>
        </w:rPr>
        <w:t xml:space="preserve"> </w:t>
      </w:r>
      <w:r w:rsidR="008C2C55" w:rsidRPr="008C2C55">
        <w:rPr>
          <w:rFonts w:eastAsia="바탕" w:hint="eastAsia"/>
          <w:spacing w:val="-4"/>
        </w:rPr>
        <w:t>등</w:t>
      </w:r>
      <w:r w:rsidRPr="008C2C55">
        <w:rPr>
          <w:rFonts w:eastAsia="바탕" w:hint="eastAsia"/>
          <w:spacing w:val="-4"/>
        </w:rPr>
        <w:t>의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청구에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영향을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미치지</w:t>
      </w:r>
      <w:r w:rsidRPr="008C2C55">
        <w:rPr>
          <w:rFonts w:eastAsia="바탕" w:hint="eastAsia"/>
          <w:spacing w:val="-4"/>
        </w:rPr>
        <w:t xml:space="preserve"> </w:t>
      </w:r>
      <w:r w:rsidRPr="008C2C55">
        <w:rPr>
          <w:rFonts w:eastAsia="바탕" w:hint="eastAsia"/>
          <w:spacing w:val="-4"/>
        </w:rPr>
        <w:t>아니한다</w:t>
      </w:r>
      <w:r w:rsidRPr="008C2C55">
        <w:rPr>
          <w:rFonts w:eastAsia="바탕" w:hint="eastAsia"/>
          <w:spacing w:val="-4"/>
        </w:rPr>
        <w:t>.</w:t>
      </w:r>
    </w:p>
    <w:p w14:paraId="407756ED" w14:textId="77777777" w:rsidR="00C446EB" w:rsidRPr="00C446EB" w:rsidRDefault="00C446EB" w:rsidP="00C446EB">
      <w:pPr>
        <w:pStyle w:val="51"/>
        <w:spacing w:before="360"/>
        <w:rPr>
          <w:rFonts w:eastAsia="바탕"/>
        </w:rPr>
      </w:pPr>
      <w:r w:rsidRPr="00C446EB">
        <w:rPr>
          <w:rFonts w:eastAsia="바탕" w:hint="eastAsia"/>
        </w:rPr>
        <w:t>자료의</w:t>
      </w:r>
      <w:r w:rsidRPr="00C446EB">
        <w:rPr>
          <w:rFonts w:eastAsia="바탕"/>
        </w:rPr>
        <w:t xml:space="preserve"> </w:t>
      </w:r>
      <w:r w:rsidRPr="00C446EB">
        <w:rPr>
          <w:rFonts w:eastAsia="바탕" w:hint="eastAsia"/>
        </w:rPr>
        <w:t>반환</w:t>
      </w:r>
    </w:p>
    <w:p w14:paraId="3D4E97D1" w14:textId="77777777" w:rsidR="00A657B4" w:rsidRDefault="00286C11" w:rsidP="00C446EB">
      <w:pPr>
        <w:tabs>
          <w:tab w:val="num" w:pos="690"/>
        </w:tabs>
        <w:adjustRightInd w:val="0"/>
        <w:spacing w:line="400" w:lineRule="exact"/>
        <w:rPr>
          <w:rFonts w:eastAsia="바탕"/>
          <w:spacing w:val="-2"/>
        </w:rPr>
      </w:pPr>
      <w:r>
        <w:rPr>
          <w:rFonts w:eastAsia="바탕" w:hint="eastAsia"/>
          <w:spacing w:val="-2"/>
        </w:rPr>
        <w:t>본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계약에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따른</w:t>
      </w:r>
      <w:r>
        <w:rPr>
          <w:rFonts w:eastAsia="바탕" w:hint="eastAsia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연구가</w:t>
      </w:r>
      <w:r w:rsidR="00C446EB" w:rsidRPr="00286C11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종료</w:t>
      </w:r>
      <w:r w:rsidR="00C446EB" w:rsidRPr="00286C11">
        <w:rPr>
          <w:rFonts w:eastAsia="바탕" w:hint="eastAsia"/>
          <w:spacing w:val="-2"/>
        </w:rPr>
        <w:t>되거나</w:t>
      </w:r>
      <w:r w:rsidR="00C446EB" w:rsidRPr="00286C11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본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계약이</w:t>
      </w:r>
      <w:r w:rsidR="00C446EB" w:rsidRPr="00286C11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해제</w:t>
      </w:r>
      <w:r>
        <w:rPr>
          <w:rFonts w:eastAsia="바탕" w:hint="eastAsia"/>
          <w:spacing w:val="-2"/>
        </w:rPr>
        <w:t xml:space="preserve">, </w:t>
      </w:r>
      <w:r>
        <w:rPr>
          <w:rFonts w:eastAsia="바탕" w:hint="eastAsia"/>
          <w:spacing w:val="-2"/>
        </w:rPr>
        <w:t>해지되는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경우</w:t>
      </w:r>
      <w:r w:rsidR="00C446EB" w:rsidRPr="00286C11">
        <w:rPr>
          <w:rFonts w:eastAsia="바탕"/>
          <w:spacing w:val="-2"/>
        </w:rPr>
        <w:t xml:space="preserve">, </w:t>
      </w:r>
      <w:r>
        <w:rPr>
          <w:rFonts w:eastAsia="바탕" w:hint="eastAsia"/>
          <w:spacing w:val="-2"/>
        </w:rPr>
        <w:t>위탁자와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수탁자는</w:t>
      </w:r>
      <w:r w:rsidR="00C446EB" w:rsidRPr="00286C11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본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계약</w:t>
      </w:r>
      <w:r>
        <w:rPr>
          <w:rFonts w:eastAsia="바탕" w:hint="eastAsia"/>
          <w:spacing w:val="-2"/>
        </w:rPr>
        <w:t>과</w:t>
      </w:r>
      <w:r>
        <w:rPr>
          <w:rFonts w:eastAsia="바탕" w:hint="eastAsia"/>
          <w:spacing w:val="-2"/>
        </w:rPr>
        <w:t xml:space="preserve"> </w:t>
      </w:r>
      <w:r>
        <w:rPr>
          <w:rFonts w:eastAsia="바탕" w:hint="eastAsia"/>
          <w:spacing w:val="-2"/>
        </w:rPr>
        <w:t>관련하여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상대방으로부터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제공받은</w:t>
      </w:r>
      <w:r w:rsidR="00C446EB" w:rsidRPr="00286C11">
        <w:rPr>
          <w:rFonts w:eastAsia="바탕"/>
          <w:spacing w:val="-2"/>
        </w:rPr>
        <w:t xml:space="preserve"> </w:t>
      </w:r>
      <w:r>
        <w:rPr>
          <w:rFonts w:eastAsia="바탕" w:hint="eastAsia"/>
          <w:spacing w:val="-2"/>
        </w:rPr>
        <w:t>일체의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자료를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상대방에게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반환하여야</w:t>
      </w:r>
      <w:r w:rsidR="00C446EB" w:rsidRPr="00286C11">
        <w:rPr>
          <w:rFonts w:eastAsia="바탕"/>
          <w:spacing w:val="-2"/>
        </w:rPr>
        <w:t xml:space="preserve"> </w:t>
      </w:r>
      <w:r w:rsidR="00C446EB" w:rsidRPr="00286C11">
        <w:rPr>
          <w:rFonts w:eastAsia="바탕" w:hint="eastAsia"/>
          <w:spacing w:val="-2"/>
        </w:rPr>
        <w:t>한다</w:t>
      </w:r>
      <w:r w:rsidR="00C446EB" w:rsidRPr="00286C11">
        <w:rPr>
          <w:rFonts w:eastAsia="바탕"/>
          <w:spacing w:val="-2"/>
        </w:rPr>
        <w:t>.</w:t>
      </w:r>
    </w:p>
    <w:p w14:paraId="0B22FEFA" w14:textId="77777777" w:rsidR="00004C26" w:rsidRPr="003755D6" w:rsidRDefault="00004C26" w:rsidP="00004C26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신의성실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협조</w:t>
      </w:r>
    </w:p>
    <w:p w14:paraId="589C6C53" w14:textId="77777777" w:rsidR="00004C26" w:rsidRDefault="00004C26" w:rsidP="00004C26">
      <w:pPr>
        <w:pStyle w:val="61"/>
        <w:rPr>
          <w:rFonts w:eastAsia="바탕"/>
        </w:rPr>
      </w:pPr>
      <w:r>
        <w:rPr>
          <w:rFonts w:eastAsia="바탕" w:hint="eastAsia"/>
        </w:rPr>
        <w:t>위탁자와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수탁자</w:t>
      </w:r>
      <w:r w:rsidRPr="00F14252">
        <w:rPr>
          <w:rFonts w:eastAsia="바탕"/>
        </w:rPr>
        <w:t>는</w:t>
      </w:r>
      <w:r w:rsidRPr="00F14252">
        <w:rPr>
          <w:rFonts w:eastAsia="바탕" w:hint="eastAsia"/>
        </w:rPr>
        <w:t xml:space="preserve"> </w:t>
      </w:r>
      <w:r>
        <w:rPr>
          <w:rFonts w:eastAsia="바탕" w:hint="eastAsia"/>
        </w:rPr>
        <w:t>본</w:t>
      </w:r>
      <w:r w:rsidRPr="00F14252">
        <w:rPr>
          <w:rFonts w:eastAsia="바탕" w:hint="eastAsia"/>
        </w:rPr>
        <w:t xml:space="preserve"> </w:t>
      </w:r>
      <w:r w:rsidRPr="00F14252">
        <w:rPr>
          <w:rFonts w:eastAsia="바탕" w:hint="eastAsia"/>
        </w:rPr>
        <w:t>계약</w:t>
      </w:r>
      <w:r>
        <w:rPr>
          <w:rFonts w:eastAsia="바탕" w:hint="eastAsia"/>
        </w:rPr>
        <w:t>을</w:t>
      </w:r>
      <w:r w:rsidRPr="00F14252">
        <w:rPr>
          <w:rFonts w:eastAsia="바탕" w:hint="eastAsia"/>
        </w:rPr>
        <w:t xml:space="preserve"> </w:t>
      </w:r>
      <w:r>
        <w:rPr>
          <w:rFonts w:eastAsia="바탕" w:hint="eastAsia"/>
        </w:rPr>
        <w:t>신의</w:t>
      </w:r>
      <w:r>
        <w:rPr>
          <w:rFonts w:eastAsia="바탕" w:hint="eastAsia"/>
        </w:rPr>
        <w:t xml:space="preserve"> </w:t>
      </w:r>
      <w:r w:rsidRPr="00F14252">
        <w:rPr>
          <w:rFonts w:eastAsia="바탕" w:hint="eastAsia"/>
        </w:rPr>
        <w:t>성실</w:t>
      </w:r>
      <w:r>
        <w:rPr>
          <w:rFonts w:eastAsia="바탕" w:hint="eastAsia"/>
        </w:rPr>
        <w:t>하게</w:t>
      </w:r>
      <w:r w:rsidRPr="00F14252">
        <w:rPr>
          <w:rFonts w:eastAsia="바탕" w:hint="eastAsia"/>
        </w:rPr>
        <w:t xml:space="preserve"> </w:t>
      </w:r>
      <w:r w:rsidRPr="00F14252">
        <w:rPr>
          <w:rFonts w:eastAsia="바탕" w:hint="eastAsia"/>
        </w:rPr>
        <w:t>이행하여야</w:t>
      </w:r>
      <w:r w:rsidRPr="00F14252">
        <w:rPr>
          <w:rFonts w:eastAsia="바탕" w:hint="eastAsia"/>
        </w:rPr>
        <w:t xml:space="preserve"> </w:t>
      </w:r>
      <w:r w:rsidRPr="00F14252">
        <w:rPr>
          <w:rFonts w:eastAsia="바탕" w:hint="eastAsia"/>
        </w:rPr>
        <w:t>한다</w:t>
      </w:r>
      <w:r w:rsidRPr="00F14252">
        <w:rPr>
          <w:rFonts w:eastAsia="바탕" w:hint="eastAsia"/>
        </w:rPr>
        <w:t>.</w:t>
      </w:r>
    </w:p>
    <w:p w14:paraId="03F48C24" w14:textId="77777777" w:rsidR="00004C26" w:rsidRDefault="00004C26" w:rsidP="00004C26">
      <w:pPr>
        <w:pStyle w:val="61"/>
        <w:rPr>
          <w:rFonts w:eastAsia="바탕"/>
        </w:rPr>
      </w:pP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관련하여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요청이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수탁자는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위탁자와의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협의에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따라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연구과제를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수행하기로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 w:hint="eastAsia"/>
        </w:rPr>
        <w:t>.</w:t>
      </w:r>
    </w:p>
    <w:p w14:paraId="38CE3257" w14:textId="2BF636A0" w:rsidR="000E59A4" w:rsidRPr="00EC3637" w:rsidRDefault="00D13F3E" w:rsidP="000E59A4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논문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게재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특허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등록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등</w:t>
      </w:r>
    </w:p>
    <w:p w14:paraId="5A87F77B" w14:textId="77777777" w:rsidR="000E59A4" w:rsidRPr="003D5C36" w:rsidRDefault="000E59A4" w:rsidP="000E59A4">
      <w:pPr>
        <w:pStyle w:val="61"/>
        <w:numPr>
          <w:ilvl w:val="5"/>
          <w:numId w:val="20"/>
        </w:numPr>
        <w:spacing w:line="360" w:lineRule="auto"/>
        <w:rPr>
          <w:rFonts w:eastAsia="바탕"/>
        </w:rPr>
      </w:pPr>
      <w:r w:rsidRPr="003D5C36">
        <w:rPr>
          <w:rFonts w:eastAsia="바탕" w:hint="eastAsia"/>
        </w:rPr>
        <w:t>수탁자는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본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계약에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따른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연구결과를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논문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게재</w:t>
      </w:r>
      <w:r w:rsidRPr="003D5C36">
        <w:rPr>
          <w:rFonts w:eastAsia="바탕"/>
        </w:rPr>
        <w:t xml:space="preserve">(SCI, </w:t>
      </w:r>
      <w:proofErr w:type="spellStart"/>
      <w:r w:rsidRPr="003D5C36">
        <w:rPr>
          <w:rFonts w:eastAsia="바탕" w:hint="eastAsia"/>
        </w:rPr>
        <w:t>한연재</w:t>
      </w:r>
      <w:proofErr w:type="spellEnd"/>
      <w:r w:rsidRPr="003D5C36">
        <w:rPr>
          <w:rFonts w:eastAsia="바탕"/>
        </w:rPr>
        <w:t xml:space="preserve">) </w:t>
      </w:r>
      <w:r w:rsidRPr="003D5C36">
        <w:rPr>
          <w:rFonts w:eastAsia="바탕" w:hint="eastAsia"/>
        </w:rPr>
        <w:t>및</w:t>
      </w:r>
      <w:r w:rsidRPr="003D5C36">
        <w:rPr>
          <w:rFonts w:eastAsia="바탕"/>
        </w:rPr>
        <w:t>/</w:t>
      </w:r>
      <w:r w:rsidRPr="003D5C36">
        <w:rPr>
          <w:rFonts w:eastAsia="바탕" w:hint="eastAsia"/>
        </w:rPr>
        <w:t>또는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특허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등록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하기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위하여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최대한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노력하여야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하며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특허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등록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등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절차에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성실히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협조하여야</w:t>
      </w:r>
      <w:r w:rsidRPr="003D5C36">
        <w:rPr>
          <w:rFonts w:eastAsia="바탕"/>
        </w:rPr>
        <w:t xml:space="preserve"> </w:t>
      </w:r>
      <w:r w:rsidRPr="003D5C36">
        <w:rPr>
          <w:rFonts w:eastAsia="바탕" w:hint="eastAsia"/>
        </w:rPr>
        <w:t>한다</w:t>
      </w:r>
      <w:r w:rsidRPr="003D5C36">
        <w:rPr>
          <w:rFonts w:eastAsia="바탕"/>
        </w:rPr>
        <w:t>.</w:t>
      </w:r>
    </w:p>
    <w:p w14:paraId="2D2E0AB8" w14:textId="77777777" w:rsidR="000E59A4" w:rsidRDefault="000E59A4" w:rsidP="000E59A4">
      <w:pPr>
        <w:pStyle w:val="61"/>
        <w:numPr>
          <w:ilvl w:val="5"/>
          <w:numId w:val="17"/>
        </w:numPr>
        <w:spacing w:line="360" w:lineRule="auto"/>
        <w:rPr>
          <w:rFonts w:eastAsia="바탕"/>
        </w:rPr>
      </w:pPr>
      <w:r>
        <w:rPr>
          <w:rFonts w:eastAsia="바탕" w:hint="eastAsia"/>
        </w:rPr>
        <w:t>수탁자는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/>
        </w:rPr>
        <w:t>1</w:t>
      </w:r>
      <w:r>
        <w:rPr>
          <w:rFonts w:eastAsia="바탕" w:hint="eastAsia"/>
        </w:rPr>
        <w:t>항의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논문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게재</w:t>
      </w:r>
      <w:r>
        <w:rPr>
          <w:rFonts w:eastAsia="바탕"/>
        </w:rPr>
        <w:t xml:space="preserve">, </w:t>
      </w:r>
      <w:r>
        <w:rPr>
          <w:rFonts w:eastAsia="바탕" w:hint="eastAsia"/>
        </w:rPr>
        <w:t>특허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등록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기타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언론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매체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공개</w:t>
      </w:r>
      <w:r>
        <w:rPr>
          <w:rFonts w:eastAsia="바탕"/>
        </w:rPr>
        <w:t xml:space="preserve">, </w:t>
      </w:r>
      <w:r>
        <w:rPr>
          <w:rFonts w:eastAsia="바탕" w:hint="eastAsia"/>
        </w:rPr>
        <w:t>학내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발표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등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연구결과를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위탁자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외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제</w:t>
      </w:r>
      <w:r>
        <w:rPr>
          <w:rFonts w:eastAsia="바탕"/>
        </w:rPr>
        <w:t>3</w:t>
      </w:r>
      <w:r>
        <w:rPr>
          <w:rFonts w:eastAsia="바탕" w:hint="eastAsia"/>
        </w:rPr>
        <w:t>자에게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공개하는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위탁자와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사전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협의를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거쳐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진행하여야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하며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위탁자가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연구결과를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비밀로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유지할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것을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요청하는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특별한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사정이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없는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한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이에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응하여야</w:t>
      </w:r>
      <w:r>
        <w:rPr>
          <w:rFonts w:eastAsia="바탕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/>
        </w:rPr>
        <w:t>.</w:t>
      </w:r>
    </w:p>
    <w:p w14:paraId="5A5DF0EF" w14:textId="77777777" w:rsidR="000E59A4" w:rsidRDefault="000E59A4" w:rsidP="000E59A4">
      <w:pPr>
        <w:pStyle w:val="61"/>
        <w:numPr>
          <w:ilvl w:val="5"/>
          <w:numId w:val="20"/>
        </w:numPr>
        <w:spacing w:line="360" w:lineRule="auto"/>
        <w:rPr>
          <w:rFonts w:eastAsia="바탕"/>
        </w:rPr>
      </w:pPr>
      <w:r>
        <w:rPr>
          <w:rFonts w:eastAsia="바탕" w:hint="eastAsia"/>
        </w:rPr>
        <w:t>위탁자는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연구결과물의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특허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출원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등록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등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지식재산권</w:t>
      </w:r>
      <w:r>
        <w:rPr>
          <w:rFonts w:eastAsia="바탕" w:hint="eastAsia"/>
        </w:rPr>
        <w:t xml:space="preserve"> </w:t>
      </w:r>
      <w:proofErr w:type="spellStart"/>
      <w:r>
        <w:rPr>
          <w:rFonts w:eastAsia="바탕" w:hint="eastAsia"/>
        </w:rPr>
        <w:t>등록ㆍ등재를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권리를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보유하며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</w:t>
      </w:r>
      <w:r>
        <w:rPr>
          <w:rFonts w:eastAsia="바탕" w:hint="eastAsia"/>
        </w:rPr>
        <w:t xml:space="preserve"> </w:t>
      </w:r>
      <w:proofErr w:type="spellStart"/>
      <w:r>
        <w:rPr>
          <w:rFonts w:eastAsia="바탕" w:hint="eastAsia"/>
        </w:rPr>
        <w:t>등록ㆍ등재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및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유지에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필요한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비용은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부담한다</w:t>
      </w:r>
      <w:r>
        <w:rPr>
          <w:rFonts w:eastAsia="바탕" w:hint="eastAsia"/>
        </w:rPr>
        <w:t xml:space="preserve">. </w:t>
      </w:r>
    </w:p>
    <w:p w14:paraId="1025B9B0" w14:textId="3F4DBBDB" w:rsidR="00857D77" w:rsidRDefault="00857D77" w:rsidP="00857D77">
      <w:pPr>
        <w:pStyle w:val="51"/>
        <w:spacing w:before="360"/>
        <w:rPr>
          <w:rFonts w:eastAsia="바탕"/>
        </w:rPr>
      </w:pPr>
      <w:r>
        <w:rPr>
          <w:rFonts w:eastAsia="바탕" w:hint="eastAsia"/>
        </w:rPr>
        <w:t>외국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참여</w:t>
      </w:r>
    </w:p>
    <w:p w14:paraId="5E73B215" w14:textId="59E1E357" w:rsidR="00857D77" w:rsidRDefault="00857D77" w:rsidP="00857D77">
      <w:pPr>
        <w:pStyle w:val="61"/>
        <w:numPr>
          <w:ilvl w:val="5"/>
          <w:numId w:val="23"/>
        </w:numPr>
        <w:spacing w:line="360" w:lineRule="auto"/>
        <w:rPr>
          <w:rFonts w:eastAsia="바탕"/>
        </w:rPr>
      </w:pPr>
      <w:r>
        <w:rPr>
          <w:rFonts w:eastAsia="바탕" w:hint="eastAsia"/>
        </w:rPr>
        <w:lastRenderedPageBreak/>
        <w:t>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계약은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대한민국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국적을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가진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수행하는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것을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원칙으로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하며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대한민국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국적을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가지지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아니한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외국인의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참여는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내국인을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통한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계약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목적달성이</w:t>
      </w:r>
      <w:r>
        <w:rPr>
          <w:rFonts w:eastAsia="바탕" w:hint="eastAsia"/>
        </w:rPr>
        <w:t xml:space="preserve"> </w:t>
      </w:r>
      <w:r w:rsidR="00972CFD">
        <w:rPr>
          <w:rFonts w:eastAsia="바탕" w:hint="eastAsia"/>
        </w:rPr>
        <w:t>어렵다고</w:t>
      </w:r>
      <w:r w:rsidR="00972CFD">
        <w:rPr>
          <w:rFonts w:eastAsia="바탕" w:hint="eastAsia"/>
        </w:rPr>
        <w:t xml:space="preserve"> </w:t>
      </w:r>
      <w:r w:rsidR="00972CFD">
        <w:rPr>
          <w:rFonts w:eastAsia="바탕" w:hint="eastAsia"/>
        </w:rPr>
        <w:t>객관적으로</w:t>
      </w:r>
      <w:r w:rsidR="00972CFD">
        <w:rPr>
          <w:rFonts w:eastAsia="바탕" w:hint="eastAsia"/>
        </w:rPr>
        <w:t xml:space="preserve"> </w:t>
      </w:r>
      <w:r w:rsidR="00972CFD">
        <w:rPr>
          <w:rFonts w:eastAsia="바탕" w:hint="eastAsia"/>
        </w:rPr>
        <w:t>판단될</w:t>
      </w:r>
      <w:r w:rsidR="00972CFD"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서면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승인이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</w:t>
      </w:r>
      <w:r w:rsidR="00972CFD">
        <w:rPr>
          <w:rFonts w:eastAsia="바탕" w:hint="eastAsia"/>
        </w:rPr>
        <w:t>하여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예외적으로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가능하다</w:t>
      </w:r>
      <w:r>
        <w:rPr>
          <w:rFonts w:eastAsia="바탕" w:hint="eastAsia"/>
        </w:rPr>
        <w:t>.</w:t>
      </w:r>
    </w:p>
    <w:p w14:paraId="408939B3" w14:textId="67F81F41" w:rsidR="00857D77" w:rsidRPr="00972CFD" w:rsidRDefault="00972CFD" w:rsidP="00857D77">
      <w:pPr>
        <w:pStyle w:val="61"/>
        <w:numPr>
          <w:ilvl w:val="5"/>
          <w:numId w:val="23"/>
        </w:numPr>
        <w:spacing w:line="360" w:lineRule="auto"/>
        <w:rPr>
          <w:rFonts w:eastAsia="바탕"/>
        </w:rPr>
      </w:pPr>
      <w:r>
        <w:rPr>
          <w:rFonts w:eastAsia="바탕" w:hint="eastAsia"/>
        </w:rPr>
        <w:t>전항에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따라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외국인이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본건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연구개발에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참여하고자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경우</w:t>
      </w:r>
      <w:r>
        <w:rPr>
          <w:rFonts w:eastAsia="바탕" w:hint="eastAsia"/>
        </w:rPr>
        <w:t xml:space="preserve"> </w:t>
      </w:r>
      <w:r w:rsidRPr="00972CFD">
        <w:rPr>
          <w:rFonts w:eastAsia="바탕" w:hint="eastAsia"/>
        </w:rPr>
        <w:t>수탁자</w:t>
      </w:r>
      <w:r>
        <w:rPr>
          <w:rFonts w:eastAsia="바탕" w:hint="eastAsia"/>
        </w:rPr>
        <w:t>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참여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외국인의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신상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과제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참여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범위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과제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관련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정보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접근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권한의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범위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등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요청하는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정보를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사전에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위탁자에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보고하여야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한다</w:t>
      </w:r>
      <w:r>
        <w:rPr>
          <w:rFonts w:eastAsia="바탕" w:hint="eastAsia"/>
        </w:rPr>
        <w:t>.</w:t>
      </w:r>
    </w:p>
    <w:p w14:paraId="4160384A" w14:textId="01457A52" w:rsidR="00BC1B1F" w:rsidRPr="003755D6" w:rsidRDefault="00BC1B1F" w:rsidP="00BC1B1F">
      <w:pPr>
        <w:pStyle w:val="51"/>
        <w:spacing w:before="360"/>
        <w:rPr>
          <w:rFonts w:eastAsia="바탕"/>
        </w:rPr>
      </w:pPr>
      <w:r w:rsidRPr="003755D6">
        <w:rPr>
          <w:rFonts w:eastAsia="바탕"/>
        </w:rPr>
        <w:t>계약의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변경</w:t>
      </w:r>
    </w:p>
    <w:p w14:paraId="235C4ABF" w14:textId="77777777" w:rsidR="00BC1B1F" w:rsidRPr="003755D6" w:rsidRDefault="00BC1B1F" w:rsidP="00BC1B1F">
      <w:pPr>
        <w:pStyle w:val="61"/>
        <w:numPr>
          <w:ilvl w:val="0"/>
          <w:numId w:val="0"/>
        </w:numPr>
        <w:rPr>
          <w:rFonts w:eastAsia="바탕"/>
        </w:rPr>
      </w:pP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계약은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양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당사자의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서면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합의에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의해서만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변경이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가능하다</w:t>
      </w:r>
      <w:r w:rsidRPr="003755D6">
        <w:rPr>
          <w:rFonts w:eastAsia="바탕"/>
        </w:rPr>
        <w:t>.</w:t>
      </w:r>
    </w:p>
    <w:p w14:paraId="26AC4F64" w14:textId="77777777" w:rsidR="00751FAE" w:rsidRPr="003755D6" w:rsidRDefault="00751FAE" w:rsidP="00751FAE">
      <w:pPr>
        <w:pStyle w:val="51"/>
        <w:spacing w:before="360"/>
        <w:rPr>
          <w:rFonts w:eastAsia="바탕"/>
        </w:rPr>
      </w:pPr>
      <w:r w:rsidRPr="003755D6">
        <w:rPr>
          <w:rFonts w:eastAsia="바탕"/>
        </w:rPr>
        <w:t>제반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업무연락</w:t>
      </w:r>
    </w:p>
    <w:p w14:paraId="3B6E662D" w14:textId="77777777" w:rsidR="00751FAE" w:rsidRPr="003755D6" w:rsidRDefault="00751FAE" w:rsidP="00751FAE">
      <w:pPr>
        <w:pStyle w:val="61"/>
        <w:numPr>
          <w:ilvl w:val="0"/>
          <w:numId w:val="0"/>
        </w:numPr>
        <w:rPr>
          <w:rFonts w:eastAsia="바탕"/>
        </w:rPr>
      </w:pP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F85934" w:rsidRPr="003755D6">
        <w:rPr>
          <w:rFonts w:eastAsia="바탕"/>
        </w:rPr>
        <w:t>계약서</w:t>
      </w:r>
      <w:r w:rsidRPr="003755D6">
        <w:rPr>
          <w:rFonts w:eastAsia="바탕"/>
        </w:rPr>
        <w:t>와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관련한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제반</w:t>
      </w:r>
      <w:r w:rsidRPr="003755D6">
        <w:rPr>
          <w:rFonts w:eastAsia="바탕"/>
        </w:rPr>
        <w:t xml:space="preserve"> </w:t>
      </w:r>
      <w:proofErr w:type="spellStart"/>
      <w:r w:rsidRPr="003755D6">
        <w:rPr>
          <w:rFonts w:eastAsia="바탕"/>
        </w:rPr>
        <w:t>업무연락이</w:t>
      </w:r>
      <w:proofErr w:type="spellEnd"/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필요한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경우</w:t>
      </w:r>
      <w:r w:rsidRPr="003755D6">
        <w:rPr>
          <w:rFonts w:eastAsia="바탕"/>
        </w:rPr>
        <w:t xml:space="preserve">, </w:t>
      </w:r>
      <w:r w:rsidRPr="003755D6">
        <w:rPr>
          <w:rFonts w:eastAsia="바탕"/>
        </w:rPr>
        <w:t>문서로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함을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원칙으로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하며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이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경우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문서는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등기우편</w:t>
      </w:r>
      <w:r w:rsidRPr="003755D6">
        <w:rPr>
          <w:rFonts w:eastAsia="바탕"/>
        </w:rPr>
        <w:t xml:space="preserve">, </w:t>
      </w:r>
      <w:r w:rsidRPr="003755D6">
        <w:rPr>
          <w:rFonts w:eastAsia="바탕"/>
        </w:rPr>
        <w:t>전자우편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그리고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팩시밀리를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통해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발송함으로써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당해</w:t>
      </w:r>
      <w:r w:rsidRPr="003755D6">
        <w:rPr>
          <w:rFonts w:eastAsia="바탕"/>
        </w:rPr>
        <w:t xml:space="preserve"> </w:t>
      </w:r>
      <w:proofErr w:type="spellStart"/>
      <w:r w:rsidRPr="003755D6">
        <w:rPr>
          <w:rFonts w:eastAsia="바탕"/>
        </w:rPr>
        <w:t>업무연락이</w:t>
      </w:r>
      <w:proofErr w:type="spellEnd"/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정당하게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이루어진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것으로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본다</w:t>
      </w:r>
      <w:r w:rsidRPr="003755D6">
        <w:rPr>
          <w:rFonts w:eastAsia="바탕"/>
        </w:rPr>
        <w:t>.</w:t>
      </w:r>
    </w:p>
    <w:p w14:paraId="1552A4B1" w14:textId="77777777" w:rsidR="00BB5651" w:rsidRPr="003755D6" w:rsidRDefault="00BB5651" w:rsidP="00B36783">
      <w:pPr>
        <w:pStyle w:val="51"/>
        <w:spacing w:before="360"/>
        <w:rPr>
          <w:rFonts w:eastAsia="바탕"/>
        </w:rPr>
      </w:pPr>
      <w:bookmarkStart w:id="8" w:name="_Toc237266059"/>
      <w:bookmarkStart w:id="9" w:name="_Toc237266061"/>
      <w:bookmarkStart w:id="10" w:name="_Toc237266062"/>
      <w:bookmarkStart w:id="11" w:name="_Toc237266064"/>
      <w:bookmarkStart w:id="12" w:name="_Toc237266065"/>
      <w:bookmarkStart w:id="13" w:name="_Toc237266066"/>
      <w:bookmarkStart w:id="14" w:name="_Toc237266069"/>
      <w:bookmarkStart w:id="15" w:name="_Toc237266070"/>
      <w:bookmarkStart w:id="16" w:name="_Toc237266071"/>
      <w:bookmarkStart w:id="17" w:name="_Toc237266073"/>
      <w:bookmarkStart w:id="18" w:name="_Toc237100464"/>
      <w:bookmarkStart w:id="19" w:name="_Toc237100495"/>
      <w:bookmarkStart w:id="20" w:name="_Toc237100526"/>
      <w:bookmarkStart w:id="21" w:name="_Toc237100557"/>
      <w:bookmarkStart w:id="22" w:name="_Toc237100594"/>
      <w:bookmarkStart w:id="23" w:name="_Toc237100625"/>
      <w:bookmarkStart w:id="24" w:name="_Toc237101144"/>
      <w:bookmarkStart w:id="25" w:name="_Toc237266078"/>
      <w:bookmarkStart w:id="26" w:name="_Toc237266090"/>
      <w:bookmarkStart w:id="27" w:name="_Toc237266091"/>
      <w:bookmarkStart w:id="28" w:name="_Toc237266101"/>
      <w:bookmarkStart w:id="29" w:name="_Toc237266102"/>
      <w:bookmarkStart w:id="30" w:name="_Toc237266107"/>
      <w:bookmarkStart w:id="31" w:name="_Toc237266108"/>
      <w:bookmarkStart w:id="32" w:name="_Toc237266118"/>
      <w:bookmarkStart w:id="33" w:name="_Toc237329279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3755D6">
        <w:rPr>
          <w:rFonts w:eastAsia="바탕"/>
        </w:rPr>
        <w:t>개별성</w:t>
      </w:r>
      <w:bookmarkEnd w:id="33"/>
    </w:p>
    <w:p w14:paraId="1E84D3B3" w14:textId="77777777" w:rsidR="00BB5651" w:rsidRPr="003755D6" w:rsidRDefault="00127DF0" w:rsidP="00B36783">
      <w:pPr>
        <w:pStyle w:val="61"/>
        <w:numPr>
          <w:ilvl w:val="0"/>
          <w:numId w:val="0"/>
        </w:numPr>
        <w:rPr>
          <w:rFonts w:eastAsia="바탕"/>
        </w:rPr>
      </w:pP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F85934" w:rsidRPr="003755D6">
        <w:rPr>
          <w:rFonts w:eastAsia="바탕"/>
        </w:rPr>
        <w:t>계약서</w:t>
      </w:r>
      <w:r w:rsidR="0082594E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또는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이와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관련하여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작성된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서류에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명시된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또는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수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개의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조항이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법령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또는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기타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사유로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인하여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무효</w:t>
      </w:r>
      <w:r w:rsidR="00BB5651" w:rsidRPr="003755D6">
        <w:rPr>
          <w:rFonts w:eastAsia="바탕"/>
        </w:rPr>
        <w:t xml:space="preserve">, </w:t>
      </w:r>
      <w:r w:rsidR="00BB5651" w:rsidRPr="003755D6">
        <w:rPr>
          <w:rFonts w:eastAsia="바탕"/>
        </w:rPr>
        <w:t>위법</w:t>
      </w:r>
      <w:r w:rsidR="000957F5" w:rsidRPr="003755D6">
        <w:rPr>
          <w:rFonts w:eastAsia="바탕"/>
        </w:rPr>
        <w:t>으</w:t>
      </w:r>
      <w:r w:rsidR="00BB5651" w:rsidRPr="003755D6">
        <w:rPr>
          <w:rFonts w:eastAsia="바탕"/>
        </w:rPr>
        <w:t>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되더라도</w:t>
      </w:r>
      <w:r w:rsidR="00BB5651" w:rsidRPr="003755D6">
        <w:rPr>
          <w:rFonts w:eastAsia="바탕"/>
        </w:rPr>
        <w:t xml:space="preserve"> </w:t>
      </w: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F85934" w:rsidRPr="003755D6">
        <w:rPr>
          <w:rFonts w:eastAsia="바탕"/>
        </w:rPr>
        <w:t>계약서</w:t>
      </w:r>
      <w:r w:rsidR="00BB5651" w:rsidRPr="003755D6">
        <w:rPr>
          <w:rFonts w:eastAsia="바탕"/>
        </w:rPr>
        <w:t>에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명시된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나머지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조항의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효력</w:t>
      </w:r>
      <w:r w:rsidR="00BB5651" w:rsidRPr="003755D6">
        <w:rPr>
          <w:rFonts w:eastAsia="바탕"/>
        </w:rPr>
        <w:t xml:space="preserve">, </w:t>
      </w:r>
      <w:r w:rsidR="00BB5651" w:rsidRPr="003755D6">
        <w:rPr>
          <w:rFonts w:eastAsia="바탕"/>
        </w:rPr>
        <w:t>적법성</w:t>
      </w:r>
      <w:r w:rsidR="00BB5651" w:rsidRPr="003755D6">
        <w:rPr>
          <w:rFonts w:eastAsia="바탕"/>
        </w:rPr>
        <w:t xml:space="preserve"> </w:t>
      </w:r>
      <w:r w:rsidR="000957F5" w:rsidRPr="003755D6">
        <w:rPr>
          <w:rFonts w:eastAsia="바탕"/>
        </w:rPr>
        <w:t>등</w:t>
      </w:r>
      <w:r w:rsidR="00BB5651" w:rsidRPr="003755D6">
        <w:rPr>
          <w:rFonts w:eastAsia="바탕"/>
        </w:rPr>
        <w:t>은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그로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인하여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아무런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영향을</w:t>
      </w:r>
      <w:r w:rsidR="00BB5651" w:rsidRPr="003755D6">
        <w:rPr>
          <w:rFonts w:eastAsia="바탕"/>
        </w:rPr>
        <w:t xml:space="preserve"> </w:t>
      </w:r>
      <w:r w:rsidR="00BB5651" w:rsidRPr="003755D6">
        <w:rPr>
          <w:rFonts w:eastAsia="바탕"/>
        </w:rPr>
        <w:t>받지</w:t>
      </w:r>
      <w:r w:rsidR="00BB5651" w:rsidRPr="003755D6">
        <w:rPr>
          <w:rFonts w:eastAsia="바탕"/>
        </w:rPr>
        <w:t xml:space="preserve"> </w:t>
      </w:r>
      <w:r w:rsidR="000957F5" w:rsidRPr="003755D6">
        <w:rPr>
          <w:rFonts w:eastAsia="바탕"/>
        </w:rPr>
        <w:t>아니한다</w:t>
      </w:r>
      <w:r w:rsidR="000957F5" w:rsidRPr="003755D6">
        <w:rPr>
          <w:rFonts w:eastAsia="바탕"/>
        </w:rPr>
        <w:t>.</w:t>
      </w:r>
    </w:p>
    <w:p w14:paraId="68BA32BF" w14:textId="77777777" w:rsidR="00B36783" w:rsidRPr="003755D6" w:rsidRDefault="00B36783" w:rsidP="00B36783">
      <w:pPr>
        <w:pStyle w:val="51"/>
        <w:spacing w:before="360"/>
        <w:rPr>
          <w:rFonts w:eastAsia="바탕"/>
        </w:rPr>
      </w:pPr>
      <w:bookmarkStart w:id="34" w:name="_Toc237329280"/>
      <w:r w:rsidRPr="003755D6">
        <w:rPr>
          <w:rFonts w:eastAsia="바탕"/>
        </w:rPr>
        <w:t>완전한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합의</w:t>
      </w:r>
      <w:bookmarkEnd w:id="34"/>
    </w:p>
    <w:p w14:paraId="4A39B67B" w14:textId="77777777" w:rsidR="00B36783" w:rsidRPr="003755D6" w:rsidRDefault="00127DF0" w:rsidP="00B36783">
      <w:pPr>
        <w:pStyle w:val="61"/>
        <w:numPr>
          <w:ilvl w:val="0"/>
          <w:numId w:val="0"/>
        </w:numPr>
        <w:rPr>
          <w:rFonts w:eastAsia="바탕"/>
        </w:rPr>
      </w:pP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F85934" w:rsidRPr="003755D6">
        <w:rPr>
          <w:rFonts w:eastAsia="바탕"/>
        </w:rPr>
        <w:t>계약서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및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그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내용들은</w:t>
      </w:r>
      <w:r w:rsidR="00B36783" w:rsidRPr="003755D6">
        <w:rPr>
          <w:rFonts w:eastAsia="바탕"/>
        </w:rPr>
        <w:t xml:space="preserve"> </w:t>
      </w:r>
      <w:r w:rsidR="0079624F" w:rsidRPr="003755D6">
        <w:rPr>
          <w:rFonts w:eastAsia="바탕"/>
        </w:rPr>
        <w:t>양</w:t>
      </w:r>
      <w:r w:rsidR="0079624F" w:rsidRPr="003755D6">
        <w:rPr>
          <w:rFonts w:eastAsia="바탕"/>
        </w:rPr>
        <w:t xml:space="preserve"> </w:t>
      </w:r>
      <w:r w:rsidR="0079624F" w:rsidRPr="003755D6">
        <w:rPr>
          <w:rFonts w:eastAsia="바탕"/>
        </w:rPr>
        <w:t>당사자</w:t>
      </w:r>
      <w:r w:rsidR="0079624F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간의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완전한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합의를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구성하고</w:t>
      </w:r>
      <w:r w:rsidR="00310DA7" w:rsidRPr="003755D6">
        <w:rPr>
          <w:rFonts w:eastAsia="바탕"/>
        </w:rPr>
        <w:t>,</w:t>
      </w:r>
      <w:r w:rsidR="00B36783" w:rsidRPr="003755D6">
        <w:rPr>
          <w:rFonts w:eastAsia="바탕"/>
        </w:rPr>
        <w:t xml:space="preserve"> </w:t>
      </w: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F85934" w:rsidRPr="003755D6">
        <w:rPr>
          <w:rFonts w:eastAsia="바탕"/>
        </w:rPr>
        <w:t>계약서</w:t>
      </w:r>
      <w:r w:rsidR="00B36783" w:rsidRPr="003755D6">
        <w:rPr>
          <w:rFonts w:eastAsia="바탕"/>
        </w:rPr>
        <w:t>에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기재된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내용은</w:t>
      </w:r>
      <w:r w:rsidR="00B36783" w:rsidRPr="003755D6">
        <w:rPr>
          <w:rFonts w:eastAsia="바탕"/>
        </w:rPr>
        <w:t xml:space="preserve"> </w:t>
      </w:r>
      <w:r w:rsidRPr="003755D6">
        <w:rPr>
          <w:rFonts w:eastAsia="바탕"/>
        </w:rPr>
        <w:t>본</w:t>
      </w:r>
      <w:r w:rsidRPr="003755D6">
        <w:rPr>
          <w:rFonts w:eastAsia="바탕"/>
        </w:rPr>
        <w:t xml:space="preserve"> </w:t>
      </w:r>
      <w:r w:rsidR="00F85934" w:rsidRPr="003755D6">
        <w:rPr>
          <w:rFonts w:eastAsia="바탕"/>
        </w:rPr>
        <w:t>계약서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체결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전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또는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이와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동시에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이루어진</w:t>
      </w:r>
      <w:r w:rsidR="00B36783" w:rsidRPr="003755D6">
        <w:rPr>
          <w:rFonts w:eastAsia="바탕"/>
        </w:rPr>
        <w:t xml:space="preserve"> </w:t>
      </w:r>
      <w:r w:rsidR="00310DA7" w:rsidRPr="003755D6">
        <w:rPr>
          <w:rFonts w:eastAsia="바탕"/>
        </w:rPr>
        <w:t>양</w:t>
      </w:r>
      <w:r w:rsidR="00310DA7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당사자</w:t>
      </w:r>
      <w:r w:rsidR="00310DA7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간의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모든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의사표시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또는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서면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또는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구두의</w:t>
      </w:r>
      <w:r w:rsidR="00B36783" w:rsidRPr="003755D6">
        <w:rPr>
          <w:rFonts w:eastAsia="바탕"/>
        </w:rPr>
        <w:t xml:space="preserve"> </w:t>
      </w:r>
      <w:r w:rsidR="00B36783" w:rsidRPr="003755D6">
        <w:rPr>
          <w:rFonts w:eastAsia="바탕"/>
        </w:rPr>
        <w:t>합의</w:t>
      </w:r>
      <w:r w:rsidR="002D03F0" w:rsidRPr="003755D6">
        <w:rPr>
          <w:rFonts w:eastAsia="바탕"/>
        </w:rPr>
        <w:t>를</w:t>
      </w:r>
      <w:r w:rsidR="00D4415B" w:rsidRPr="003755D6">
        <w:rPr>
          <w:rFonts w:eastAsia="바탕"/>
        </w:rPr>
        <w:t xml:space="preserve"> </w:t>
      </w:r>
      <w:r w:rsidR="00D4415B" w:rsidRPr="003755D6">
        <w:rPr>
          <w:rFonts w:eastAsia="바탕"/>
        </w:rPr>
        <w:t>대체</w:t>
      </w:r>
      <w:r w:rsidR="00B36783" w:rsidRPr="003755D6">
        <w:rPr>
          <w:rFonts w:eastAsia="바탕"/>
        </w:rPr>
        <w:t>한다</w:t>
      </w:r>
      <w:r w:rsidR="00B36783" w:rsidRPr="003755D6">
        <w:rPr>
          <w:rFonts w:eastAsia="바탕"/>
        </w:rPr>
        <w:t>.</w:t>
      </w:r>
    </w:p>
    <w:p w14:paraId="231A7882" w14:textId="77777777" w:rsidR="002F5848" w:rsidRPr="003755D6" w:rsidRDefault="002F5848" w:rsidP="002F5848">
      <w:pPr>
        <w:pStyle w:val="51"/>
        <w:spacing w:before="360"/>
        <w:rPr>
          <w:rFonts w:eastAsia="바탕"/>
        </w:rPr>
      </w:pPr>
      <w:bookmarkStart w:id="35" w:name="_Toc237329283"/>
      <w:r w:rsidRPr="003755D6">
        <w:rPr>
          <w:rFonts w:eastAsia="바탕"/>
        </w:rPr>
        <w:t>표제</w:t>
      </w:r>
      <w:bookmarkEnd w:id="35"/>
      <w:r w:rsidR="00BC1B1F" w:rsidRPr="003755D6">
        <w:rPr>
          <w:rFonts w:eastAsia="바탕"/>
        </w:rPr>
        <w:t xml:space="preserve"> </w:t>
      </w:r>
      <w:r w:rsidR="00BC1B1F" w:rsidRPr="003755D6">
        <w:rPr>
          <w:rFonts w:eastAsia="바탕"/>
        </w:rPr>
        <w:t>및</w:t>
      </w:r>
      <w:r w:rsidR="00BC1B1F" w:rsidRPr="003755D6">
        <w:rPr>
          <w:rFonts w:eastAsia="바탕"/>
        </w:rPr>
        <w:t xml:space="preserve"> </w:t>
      </w:r>
      <w:r w:rsidR="00BC1B1F" w:rsidRPr="003755D6">
        <w:rPr>
          <w:rFonts w:eastAsia="바탕"/>
        </w:rPr>
        <w:t>해석</w:t>
      </w:r>
    </w:p>
    <w:p w14:paraId="498DD550" w14:textId="77777777" w:rsidR="00BC1B1F" w:rsidRPr="00286C11" w:rsidRDefault="002F5848" w:rsidP="00286C11">
      <w:pPr>
        <w:pStyle w:val="61"/>
        <w:numPr>
          <w:ilvl w:val="0"/>
          <w:numId w:val="0"/>
        </w:numPr>
        <w:rPr>
          <w:rFonts w:eastAsia="바탕"/>
          <w:spacing w:val="-4"/>
        </w:rPr>
      </w:pPr>
      <w:r w:rsidRPr="00286C11">
        <w:rPr>
          <w:rFonts w:eastAsia="바탕"/>
          <w:spacing w:val="-4"/>
        </w:rPr>
        <w:t>본</w:t>
      </w:r>
      <w:r w:rsidRPr="00286C11">
        <w:rPr>
          <w:rFonts w:eastAsia="바탕"/>
          <w:spacing w:val="-4"/>
        </w:rPr>
        <w:t xml:space="preserve"> </w:t>
      </w:r>
      <w:r w:rsidR="00F85934" w:rsidRPr="00286C11">
        <w:rPr>
          <w:rFonts w:eastAsia="바탕"/>
          <w:spacing w:val="-4"/>
        </w:rPr>
        <w:t>계약서</w:t>
      </w:r>
      <w:r w:rsidRPr="00286C11">
        <w:rPr>
          <w:rFonts w:eastAsia="바탕"/>
          <w:spacing w:val="-4"/>
        </w:rPr>
        <w:t>에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기재된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각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조항의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표제는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본</w:t>
      </w:r>
      <w:r w:rsidRPr="00286C11">
        <w:rPr>
          <w:rFonts w:eastAsia="바탕"/>
          <w:spacing w:val="-4"/>
        </w:rPr>
        <w:t xml:space="preserve"> </w:t>
      </w:r>
      <w:r w:rsidR="00F85934" w:rsidRPr="00286C11">
        <w:rPr>
          <w:rFonts w:eastAsia="바탕"/>
          <w:spacing w:val="-4"/>
        </w:rPr>
        <w:t>계약서</w:t>
      </w:r>
      <w:r w:rsidRPr="00286C11">
        <w:rPr>
          <w:rFonts w:eastAsia="바탕"/>
          <w:spacing w:val="-4"/>
        </w:rPr>
        <w:t>의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해석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또는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적용에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아무런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영향을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미치지</w:t>
      </w:r>
      <w:r w:rsidRPr="00286C11">
        <w:rPr>
          <w:rFonts w:eastAsia="바탕"/>
          <w:spacing w:val="-4"/>
        </w:rPr>
        <w:t xml:space="preserve"> </w:t>
      </w:r>
      <w:r w:rsidRPr="00286C11">
        <w:rPr>
          <w:rFonts w:eastAsia="바탕"/>
          <w:spacing w:val="-4"/>
        </w:rPr>
        <w:t>아니한</w:t>
      </w:r>
      <w:r w:rsidR="00BC1B1F" w:rsidRPr="00286C11">
        <w:rPr>
          <w:rFonts w:eastAsia="바탕"/>
          <w:spacing w:val="-4"/>
        </w:rPr>
        <w:t>다</w:t>
      </w:r>
      <w:r w:rsidRPr="00286C11">
        <w:rPr>
          <w:rFonts w:eastAsia="바탕"/>
          <w:spacing w:val="-4"/>
        </w:rPr>
        <w:t>.</w:t>
      </w:r>
    </w:p>
    <w:p w14:paraId="613D3FD8" w14:textId="77777777" w:rsidR="00B36783" w:rsidRPr="003755D6" w:rsidRDefault="00B36783" w:rsidP="00B36783">
      <w:pPr>
        <w:pStyle w:val="51"/>
        <w:spacing w:before="360"/>
        <w:rPr>
          <w:rFonts w:eastAsia="바탕"/>
        </w:rPr>
      </w:pPr>
      <w:bookmarkStart w:id="36" w:name="_Toc237329284"/>
      <w:r w:rsidRPr="003755D6">
        <w:rPr>
          <w:rFonts w:eastAsia="바탕"/>
        </w:rPr>
        <w:t>준거법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및</w:t>
      </w:r>
      <w:r w:rsidRPr="003755D6">
        <w:rPr>
          <w:rFonts w:eastAsia="바탕"/>
        </w:rPr>
        <w:t xml:space="preserve"> </w:t>
      </w:r>
      <w:r w:rsidRPr="003755D6">
        <w:rPr>
          <w:rFonts w:eastAsia="바탕"/>
        </w:rPr>
        <w:t>관할법원</w:t>
      </w:r>
      <w:bookmarkEnd w:id="36"/>
    </w:p>
    <w:p w14:paraId="05C71CE3" w14:textId="77777777" w:rsidR="00B36783" w:rsidRDefault="00127DF0" w:rsidP="00B36783">
      <w:pPr>
        <w:pStyle w:val="61"/>
        <w:numPr>
          <w:ilvl w:val="0"/>
          <w:numId w:val="0"/>
        </w:numPr>
        <w:rPr>
          <w:rFonts w:eastAsia="바탕"/>
          <w:spacing w:val="-4"/>
        </w:rPr>
      </w:pPr>
      <w:r w:rsidRPr="003755D6">
        <w:rPr>
          <w:rFonts w:eastAsia="바탕"/>
          <w:spacing w:val="-4"/>
        </w:rPr>
        <w:t>본</w:t>
      </w:r>
      <w:r w:rsidRPr="003755D6">
        <w:rPr>
          <w:rFonts w:eastAsia="바탕"/>
          <w:spacing w:val="-4"/>
        </w:rPr>
        <w:t xml:space="preserve"> </w:t>
      </w:r>
      <w:r w:rsidR="00F85934" w:rsidRPr="003755D6">
        <w:rPr>
          <w:rFonts w:eastAsia="바탕"/>
          <w:spacing w:val="-4"/>
        </w:rPr>
        <w:t>계약서</w:t>
      </w:r>
      <w:r w:rsidR="00310DA7" w:rsidRPr="003755D6">
        <w:rPr>
          <w:rFonts w:eastAsia="바탕"/>
          <w:spacing w:val="-4"/>
        </w:rPr>
        <w:t>는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대한민국의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법률에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따라</w:t>
      </w:r>
      <w:r w:rsidR="00B36783" w:rsidRPr="003755D6">
        <w:rPr>
          <w:rFonts w:eastAsia="바탕"/>
          <w:spacing w:val="-4"/>
        </w:rPr>
        <w:t xml:space="preserve"> </w:t>
      </w:r>
      <w:proofErr w:type="spellStart"/>
      <w:r w:rsidR="00B36783" w:rsidRPr="003755D6">
        <w:rPr>
          <w:rFonts w:eastAsia="바탕"/>
          <w:spacing w:val="-4"/>
        </w:rPr>
        <w:t>규율되고</w:t>
      </w:r>
      <w:proofErr w:type="spellEnd"/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해석된다</w:t>
      </w:r>
      <w:r w:rsidR="00B36783" w:rsidRPr="003755D6">
        <w:rPr>
          <w:rFonts w:eastAsia="바탕"/>
          <w:spacing w:val="-4"/>
        </w:rPr>
        <w:t xml:space="preserve">. </w:t>
      </w:r>
      <w:r w:rsidRPr="003755D6">
        <w:rPr>
          <w:rFonts w:eastAsia="바탕"/>
          <w:spacing w:val="-4"/>
        </w:rPr>
        <w:t>본</w:t>
      </w:r>
      <w:r w:rsidRPr="003755D6">
        <w:rPr>
          <w:rFonts w:eastAsia="바탕"/>
          <w:spacing w:val="-4"/>
        </w:rPr>
        <w:t xml:space="preserve"> </w:t>
      </w:r>
      <w:r w:rsidR="00F85934" w:rsidRPr="003755D6">
        <w:rPr>
          <w:rFonts w:eastAsia="바탕"/>
          <w:spacing w:val="-4"/>
        </w:rPr>
        <w:t>계약서</w:t>
      </w:r>
      <w:r w:rsidR="00310DA7" w:rsidRPr="003755D6">
        <w:rPr>
          <w:rFonts w:eastAsia="바탕"/>
          <w:spacing w:val="-4"/>
        </w:rPr>
        <w:t>와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관련하여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발생하는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모든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분쟁에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관하여는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서울중앙지방법원을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제</w:t>
      </w:r>
      <w:r w:rsidR="00B36783" w:rsidRPr="003755D6">
        <w:rPr>
          <w:rFonts w:eastAsia="바탕"/>
          <w:spacing w:val="-4"/>
        </w:rPr>
        <w:t>1</w:t>
      </w:r>
      <w:r w:rsidR="00B36783" w:rsidRPr="003755D6">
        <w:rPr>
          <w:rFonts w:eastAsia="바탕"/>
          <w:spacing w:val="-4"/>
        </w:rPr>
        <w:t>심의</w:t>
      </w:r>
      <w:r w:rsidR="006B4BDC" w:rsidRPr="003755D6">
        <w:rPr>
          <w:rFonts w:eastAsia="바탕"/>
          <w:spacing w:val="-4"/>
        </w:rPr>
        <w:t xml:space="preserve"> </w:t>
      </w:r>
      <w:r w:rsidR="006B4BDC" w:rsidRPr="003755D6">
        <w:rPr>
          <w:rFonts w:eastAsia="바탕"/>
          <w:spacing w:val="-4"/>
        </w:rPr>
        <w:t>전속적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관할법원으로</w:t>
      </w:r>
      <w:r w:rsidR="00B36783" w:rsidRPr="003755D6">
        <w:rPr>
          <w:rFonts w:eastAsia="바탕"/>
          <w:spacing w:val="-4"/>
        </w:rPr>
        <w:t xml:space="preserve"> </w:t>
      </w:r>
      <w:r w:rsidR="00B36783" w:rsidRPr="003755D6">
        <w:rPr>
          <w:rFonts w:eastAsia="바탕"/>
          <w:spacing w:val="-4"/>
        </w:rPr>
        <w:t>한다</w:t>
      </w:r>
      <w:r w:rsidR="00B36783" w:rsidRPr="003755D6">
        <w:rPr>
          <w:rFonts w:eastAsia="바탕"/>
          <w:spacing w:val="-4"/>
        </w:rPr>
        <w:t>.</w:t>
      </w:r>
    </w:p>
    <w:p w14:paraId="7BC61066" w14:textId="77777777" w:rsidR="00716913" w:rsidRPr="00EC3637" w:rsidRDefault="00716913" w:rsidP="00716913">
      <w:pPr>
        <w:spacing w:after="480"/>
        <w:rPr>
          <w:rFonts w:eastAsia="바탕"/>
          <w:spacing w:val="-2"/>
        </w:rPr>
      </w:pPr>
      <w:r>
        <w:br w:type="page"/>
      </w:r>
      <w:r w:rsidRPr="003755D6">
        <w:rPr>
          <w:rFonts w:eastAsia="바탕"/>
          <w:spacing w:val="-2"/>
        </w:rPr>
        <w:lastRenderedPageBreak/>
        <w:t>이상을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증명하기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위하여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양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당사자는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본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계약서</w:t>
      </w:r>
      <w:r w:rsidRPr="003755D6">
        <w:rPr>
          <w:rFonts w:eastAsia="바탕"/>
          <w:spacing w:val="-2"/>
        </w:rPr>
        <w:t xml:space="preserve"> 2</w:t>
      </w:r>
      <w:r w:rsidRPr="003755D6">
        <w:rPr>
          <w:rFonts w:eastAsia="바탕"/>
          <w:spacing w:val="-2"/>
        </w:rPr>
        <w:t>부를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작성하여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각자의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권한</w:t>
      </w:r>
      <w:r w:rsidRPr="003755D6">
        <w:rPr>
          <w:rFonts w:eastAsia="바탕"/>
          <w:spacing w:val="-2"/>
        </w:rPr>
        <w:t xml:space="preserve"> </w:t>
      </w:r>
      <w:r w:rsidRPr="003755D6">
        <w:rPr>
          <w:rFonts w:eastAsia="바탕"/>
          <w:spacing w:val="-2"/>
        </w:rPr>
        <w:t>있는</w:t>
      </w:r>
      <w:r w:rsidRPr="003755D6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대표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또는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권한을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위임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받은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자로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하여금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아래에</w:t>
      </w:r>
      <w:r w:rsidRPr="00EC3637">
        <w:rPr>
          <w:rFonts w:eastAsia="바탕"/>
          <w:spacing w:val="-2"/>
        </w:rPr>
        <w:t xml:space="preserve"> </w:t>
      </w:r>
      <w:proofErr w:type="spellStart"/>
      <w:r w:rsidRPr="00EC3637">
        <w:rPr>
          <w:rFonts w:eastAsia="바탕"/>
          <w:spacing w:val="-2"/>
        </w:rPr>
        <w:t>기명ㆍ날인하게</w:t>
      </w:r>
      <w:proofErr w:type="spellEnd"/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한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후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각각</w:t>
      </w:r>
      <w:r w:rsidRPr="00EC3637">
        <w:rPr>
          <w:rFonts w:eastAsia="바탕"/>
          <w:spacing w:val="-2"/>
        </w:rPr>
        <w:t xml:space="preserve"> 1</w:t>
      </w:r>
      <w:r w:rsidRPr="00EC3637">
        <w:rPr>
          <w:rFonts w:eastAsia="바탕"/>
          <w:spacing w:val="-2"/>
        </w:rPr>
        <w:t>부씩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보관하기로</w:t>
      </w:r>
      <w:r w:rsidRPr="00EC3637">
        <w:rPr>
          <w:rFonts w:eastAsia="바탕"/>
          <w:spacing w:val="-2"/>
        </w:rPr>
        <w:t xml:space="preserve"> </w:t>
      </w:r>
      <w:r w:rsidRPr="00EC3637">
        <w:rPr>
          <w:rFonts w:eastAsia="바탕"/>
          <w:spacing w:val="-2"/>
        </w:rPr>
        <w:t>한다</w:t>
      </w:r>
      <w:r w:rsidRPr="00EC3637">
        <w:rPr>
          <w:rFonts w:eastAsia="바탕"/>
          <w:spacing w:val="-2"/>
        </w:rPr>
        <w:t>.</w:t>
      </w:r>
    </w:p>
    <w:p w14:paraId="78700DF1" w14:textId="06FCA57E" w:rsidR="00716913" w:rsidRPr="00EC3637" w:rsidRDefault="00716913" w:rsidP="00716913">
      <w:pPr>
        <w:spacing w:after="480"/>
        <w:jc w:val="center"/>
        <w:rPr>
          <w:rFonts w:eastAsia="바탕"/>
          <w:b/>
          <w:spacing w:val="-2"/>
          <w:sz w:val="24"/>
        </w:rPr>
      </w:pPr>
      <w:r w:rsidRPr="00EC3637">
        <w:rPr>
          <w:rFonts w:eastAsia="바탕" w:hint="eastAsia"/>
          <w:b/>
          <w:spacing w:val="-2"/>
          <w:sz w:val="24"/>
        </w:rPr>
        <w:t>20</w:t>
      </w:r>
      <w:r w:rsidR="0035779B" w:rsidRPr="00EC3637">
        <w:rPr>
          <w:rFonts w:eastAsia="바탕"/>
          <w:b/>
          <w:spacing w:val="-2"/>
          <w:sz w:val="24"/>
        </w:rPr>
        <w:t>2</w:t>
      </w:r>
      <w:r w:rsidR="00EC3637" w:rsidRPr="00EC3637">
        <w:rPr>
          <w:rFonts w:eastAsia="바탕"/>
          <w:b/>
          <w:spacing w:val="-2"/>
          <w:sz w:val="24"/>
        </w:rPr>
        <w:t>6</w:t>
      </w:r>
      <w:r w:rsidRPr="00EC3637">
        <w:rPr>
          <w:rFonts w:eastAsia="바탕" w:hint="eastAsia"/>
          <w:b/>
          <w:spacing w:val="-2"/>
          <w:sz w:val="24"/>
        </w:rPr>
        <w:t xml:space="preserve">.  </w:t>
      </w:r>
      <w:r w:rsidR="00EC3637" w:rsidRPr="00EC3637">
        <w:rPr>
          <w:rFonts w:eastAsia="바탕"/>
          <w:b/>
          <w:spacing w:val="-2"/>
          <w:sz w:val="24"/>
        </w:rPr>
        <w:t>03</w:t>
      </w:r>
      <w:r w:rsidRPr="00EC3637">
        <w:rPr>
          <w:rFonts w:eastAsia="바탕" w:hint="eastAsia"/>
          <w:b/>
          <w:spacing w:val="-2"/>
          <w:sz w:val="24"/>
        </w:rPr>
        <w:t xml:space="preserve">.  </w:t>
      </w:r>
      <w:r w:rsidR="00EC3637" w:rsidRPr="00EC3637">
        <w:rPr>
          <w:rFonts w:eastAsia="바탕"/>
          <w:b/>
          <w:spacing w:val="-2"/>
          <w:sz w:val="24"/>
        </w:rPr>
        <w:t>25</w:t>
      </w:r>
      <w:r w:rsidRPr="00EC3637">
        <w:rPr>
          <w:rFonts w:eastAsia="바탕" w:hint="eastAsia"/>
          <w:b/>
          <w:spacing w:val="-2"/>
          <w:sz w:val="24"/>
        </w:rPr>
        <w:t>.</w:t>
      </w:r>
    </w:p>
    <w:p w14:paraId="7DD3BE2C" w14:textId="77777777" w:rsidR="00716913" w:rsidRPr="00EC3637" w:rsidRDefault="00716913" w:rsidP="00716913">
      <w:pPr>
        <w:pStyle w:val="af4"/>
        <w:wordWrap w:val="0"/>
        <w:spacing w:before="480" w:line="240" w:lineRule="auto"/>
        <w:rPr>
          <w:rFonts w:eastAsia="바탕"/>
          <w:b/>
          <w:sz w:val="24"/>
        </w:rPr>
      </w:pPr>
      <w:r w:rsidRPr="00EC3637">
        <w:rPr>
          <w:rFonts w:eastAsia="바탕"/>
          <w:b/>
          <w:sz w:val="24"/>
        </w:rPr>
        <w:t>LIG</w:t>
      </w:r>
      <w:r w:rsidRPr="00EC3637">
        <w:rPr>
          <w:rFonts w:eastAsia="바탕"/>
          <w:b/>
          <w:sz w:val="24"/>
        </w:rPr>
        <w:t>넥스원</w:t>
      </w:r>
      <w:r w:rsidRPr="00EC3637">
        <w:rPr>
          <w:rFonts w:eastAsia="바탕"/>
          <w:b/>
          <w:sz w:val="24"/>
        </w:rPr>
        <w:t xml:space="preserve"> </w:t>
      </w:r>
      <w:r w:rsidRPr="00EC3637">
        <w:rPr>
          <w:rFonts w:eastAsia="바탕"/>
          <w:b/>
          <w:sz w:val="24"/>
        </w:rPr>
        <w:t>주식회사</w:t>
      </w:r>
    </w:p>
    <w:p w14:paraId="3F33A648" w14:textId="4DB1398A" w:rsidR="00716913" w:rsidRPr="00EC3637" w:rsidRDefault="00716913" w:rsidP="00716913">
      <w:pPr>
        <w:spacing w:after="480"/>
        <w:rPr>
          <w:rFonts w:eastAsia="바탕"/>
          <w:spacing w:val="-2"/>
          <w:sz w:val="24"/>
        </w:rPr>
      </w:pPr>
      <w:proofErr w:type="gramStart"/>
      <w:r w:rsidRPr="00EC3637">
        <w:rPr>
          <w:rFonts w:eastAsia="바탕"/>
          <w:sz w:val="24"/>
        </w:rPr>
        <w:t>대표이사</w:t>
      </w:r>
      <w:r w:rsidRPr="00EC3637">
        <w:rPr>
          <w:rFonts w:eastAsia="바탕" w:hint="eastAsia"/>
          <w:sz w:val="24"/>
        </w:rPr>
        <w:t xml:space="preserve"> </w:t>
      </w:r>
      <w:r w:rsidRPr="00EC3637">
        <w:rPr>
          <w:rFonts w:eastAsia="바탕"/>
          <w:sz w:val="24"/>
        </w:rPr>
        <w:t xml:space="preserve"> </w:t>
      </w:r>
      <w:r w:rsidR="00EC3637" w:rsidRPr="00EC3637">
        <w:rPr>
          <w:rFonts w:eastAsia="바탕" w:hint="eastAsia"/>
          <w:sz w:val="24"/>
        </w:rPr>
        <w:t>신</w:t>
      </w:r>
      <w:proofErr w:type="gramEnd"/>
      <w:r w:rsidRPr="00EC3637">
        <w:rPr>
          <w:rFonts w:eastAsia="바탕"/>
          <w:sz w:val="24"/>
        </w:rPr>
        <w:t xml:space="preserve">  </w:t>
      </w:r>
      <w:r w:rsidR="00EC3637" w:rsidRPr="00EC3637">
        <w:rPr>
          <w:rFonts w:eastAsia="바탕" w:hint="eastAsia"/>
          <w:sz w:val="24"/>
        </w:rPr>
        <w:t>익</w:t>
      </w:r>
      <w:r w:rsidRPr="00EC3637">
        <w:rPr>
          <w:rFonts w:eastAsia="바탕"/>
          <w:sz w:val="24"/>
        </w:rPr>
        <w:t xml:space="preserve">  </w:t>
      </w:r>
      <w:r w:rsidR="00EC3637" w:rsidRPr="00EC3637">
        <w:rPr>
          <w:rFonts w:eastAsia="바탕" w:hint="eastAsia"/>
          <w:sz w:val="24"/>
        </w:rPr>
        <w:t>현</w:t>
      </w:r>
      <w:r w:rsidRPr="00EC3637">
        <w:rPr>
          <w:rFonts w:eastAsia="바탕" w:hint="eastAsia"/>
          <w:sz w:val="24"/>
        </w:rPr>
        <w:tab/>
      </w:r>
      <w:r w:rsidRPr="00EC3637">
        <w:rPr>
          <w:rFonts w:eastAsia="바탕" w:hint="eastAsia"/>
          <w:sz w:val="24"/>
        </w:rPr>
        <w:tab/>
      </w:r>
      <w:r w:rsidRPr="00EC3637">
        <w:rPr>
          <w:rFonts w:eastAsia="바탕"/>
          <w:sz w:val="24"/>
        </w:rPr>
        <w:tab/>
        <w:t>(</w:t>
      </w:r>
      <w:r w:rsidRPr="00EC3637">
        <w:rPr>
          <w:rFonts w:eastAsia="바탕"/>
          <w:sz w:val="24"/>
        </w:rPr>
        <w:t>인</w:t>
      </w:r>
      <w:r w:rsidRPr="00EC3637">
        <w:rPr>
          <w:rFonts w:eastAsia="바탕"/>
          <w:sz w:val="24"/>
        </w:rPr>
        <w:t>)</w:t>
      </w:r>
    </w:p>
    <w:p w14:paraId="3B7EDB38" w14:textId="77777777" w:rsidR="00716913" w:rsidRPr="00EC3637" w:rsidRDefault="00716913" w:rsidP="00716913">
      <w:pPr>
        <w:pStyle w:val="af4"/>
        <w:wordWrap w:val="0"/>
        <w:spacing w:before="480" w:line="240" w:lineRule="auto"/>
        <w:rPr>
          <w:rFonts w:eastAsia="바탕"/>
          <w:b/>
          <w:sz w:val="24"/>
        </w:rPr>
      </w:pPr>
      <w:r w:rsidRPr="00EC3637">
        <w:rPr>
          <w:rFonts w:eastAsia="바탕"/>
          <w:b/>
          <w:sz w:val="24"/>
        </w:rPr>
        <w:t>[</w:t>
      </w:r>
      <w:r w:rsidRPr="00EC3637">
        <w:rPr>
          <w:rFonts w:eastAsia="바탕"/>
          <w:b/>
          <w:sz w:val="24"/>
        </w:rPr>
        <w:t>상대방</w:t>
      </w:r>
      <w:r w:rsidRPr="00EC3637">
        <w:rPr>
          <w:rFonts w:eastAsia="바탕"/>
          <w:b/>
          <w:sz w:val="24"/>
        </w:rPr>
        <w:t xml:space="preserve"> </w:t>
      </w:r>
      <w:proofErr w:type="spellStart"/>
      <w:r w:rsidRPr="00EC3637">
        <w:rPr>
          <w:rFonts w:eastAsia="바탕" w:hint="eastAsia"/>
          <w:b/>
          <w:sz w:val="24"/>
        </w:rPr>
        <w:t>기관명</w:t>
      </w:r>
      <w:proofErr w:type="spellEnd"/>
      <w:r w:rsidRPr="00EC3637">
        <w:rPr>
          <w:rFonts w:eastAsia="바탕"/>
          <w:b/>
          <w:sz w:val="24"/>
        </w:rPr>
        <w:t>]</w:t>
      </w:r>
    </w:p>
    <w:p w14:paraId="3CD28EDE" w14:textId="19474546" w:rsidR="00936BBD" w:rsidRPr="00936BBD" w:rsidRDefault="00716913" w:rsidP="00716913">
      <w:pPr>
        <w:spacing w:after="480"/>
        <w:rPr>
          <w:rFonts w:eastAsia="바탕"/>
          <w:sz w:val="24"/>
        </w:rPr>
      </w:pPr>
      <w:r w:rsidRPr="00EC3637">
        <w:rPr>
          <w:rFonts w:eastAsia="바탕"/>
          <w:sz w:val="24"/>
        </w:rPr>
        <w:t>대표</w:t>
      </w:r>
      <w:r w:rsidRPr="00EC3637">
        <w:rPr>
          <w:rFonts w:eastAsia="바탕" w:hint="eastAsia"/>
          <w:sz w:val="24"/>
        </w:rPr>
        <w:t xml:space="preserve">    </w:t>
      </w:r>
      <w:r w:rsidR="00EC3637" w:rsidRPr="00EC3637">
        <w:rPr>
          <w:rFonts w:eastAsia="바탕"/>
          <w:sz w:val="24"/>
        </w:rPr>
        <w:t xml:space="preserve">  </w:t>
      </w:r>
      <w:proofErr w:type="gramStart"/>
      <w:r w:rsidR="00EC3637" w:rsidRPr="00EC3637">
        <w:rPr>
          <w:rFonts w:eastAsia="바탕" w:hint="eastAsia"/>
          <w:sz w:val="24"/>
        </w:rPr>
        <w:t>강</w:t>
      </w:r>
      <w:r w:rsidRPr="00EC3637">
        <w:rPr>
          <w:rFonts w:eastAsia="바탕"/>
          <w:sz w:val="24"/>
        </w:rPr>
        <w:t xml:space="preserve">  </w:t>
      </w:r>
      <w:r w:rsidR="00EC3637" w:rsidRPr="00EC3637">
        <w:rPr>
          <w:rFonts w:eastAsia="바탕" w:hint="eastAsia"/>
          <w:sz w:val="24"/>
        </w:rPr>
        <w:t>정</w:t>
      </w:r>
      <w:proofErr w:type="gramEnd"/>
      <w:r w:rsidRPr="00EC3637">
        <w:rPr>
          <w:rFonts w:eastAsia="바탕"/>
          <w:sz w:val="24"/>
        </w:rPr>
        <w:t xml:space="preserve">  </w:t>
      </w:r>
      <w:r w:rsidR="00EC3637" w:rsidRPr="00EC3637">
        <w:rPr>
          <w:rFonts w:eastAsia="바탕" w:hint="eastAsia"/>
          <w:sz w:val="24"/>
        </w:rPr>
        <w:t>은</w:t>
      </w:r>
      <w:r w:rsidRPr="00EC3637">
        <w:rPr>
          <w:rFonts w:eastAsia="바탕" w:hint="eastAsia"/>
          <w:sz w:val="24"/>
        </w:rPr>
        <w:tab/>
      </w:r>
      <w:r w:rsidRPr="00EC3637">
        <w:rPr>
          <w:rFonts w:eastAsia="바탕" w:hint="eastAsia"/>
          <w:sz w:val="24"/>
        </w:rPr>
        <w:tab/>
      </w:r>
      <w:r w:rsidRPr="00EC3637">
        <w:rPr>
          <w:rFonts w:eastAsia="바탕"/>
          <w:sz w:val="24"/>
        </w:rPr>
        <w:tab/>
        <w:t>(</w:t>
      </w:r>
      <w:r w:rsidRPr="00EC3637">
        <w:rPr>
          <w:rFonts w:eastAsia="바탕"/>
          <w:sz w:val="24"/>
        </w:rPr>
        <w:t>인</w:t>
      </w:r>
      <w:r w:rsidRPr="00EC3637">
        <w:rPr>
          <w:rFonts w:eastAsia="바탕"/>
          <w:sz w:val="24"/>
        </w:rPr>
        <w:t>)</w:t>
      </w:r>
    </w:p>
    <w:sectPr w:rsidR="00936BBD" w:rsidRPr="00936BBD" w:rsidSect="00687A2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985" w:right="1701" w:bottom="1701" w:left="1701" w:header="851" w:footer="992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Jaecheol Yun" w:date="2026-04-01T16:31:00Z" w:initials="JY">
    <w:p w14:paraId="5AE303EE" w14:textId="209FF99C" w:rsidR="007F77E6" w:rsidRDefault="007F77E6">
      <w:pPr>
        <w:pStyle w:val="af7"/>
      </w:pPr>
      <w:r>
        <w:rPr>
          <w:rStyle w:val="af6"/>
        </w:rPr>
        <w:annotationRef/>
      </w:r>
      <w:r w:rsidR="002E2DB1" w:rsidRPr="002E2DB1">
        <w:rPr>
          <w:rFonts w:hint="eastAsia"/>
          <w:shd w:val="pct15" w:color="auto" w:fill="FFFFFF"/>
        </w:rPr>
        <w:t>부산대</w:t>
      </w:r>
      <w:r w:rsidR="002E2DB1" w:rsidRPr="002E2DB1">
        <w:rPr>
          <w:rFonts w:hint="eastAsia"/>
          <w:shd w:val="pct15" w:color="auto" w:fill="FFFFFF"/>
        </w:rPr>
        <w:t xml:space="preserve"> </w:t>
      </w:r>
      <w:proofErr w:type="spellStart"/>
      <w:r w:rsidRPr="002E2DB1">
        <w:rPr>
          <w:rFonts w:hint="eastAsia"/>
          <w:shd w:val="pct15" w:color="auto" w:fill="FFFFFF"/>
        </w:rPr>
        <w:t>수정의견</w:t>
      </w:r>
      <w:proofErr w:type="spellEnd"/>
    </w:p>
    <w:p w14:paraId="5C7F1C0E" w14:textId="12309DDE" w:rsidR="007F77E6" w:rsidRDefault="007F77E6">
      <w:pPr>
        <w:pStyle w:val="af7"/>
        <w:rPr>
          <w:b/>
          <w:bCs/>
          <w:color w:val="FF0000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신규로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기술자료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 w:rsidRPr="00492950">
        <w:rPr>
          <w:rFonts w:hint="eastAsia"/>
          <w:b/>
          <w:bCs/>
          <w:color w:val="FF0000"/>
        </w:rPr>
        <w:t>지식재산권은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위탁자와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수탁자의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공동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소유로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한다</w:t>
      </w:r>
      <w:r w:rsidRPr="00492950">
        <w:rPr>
          <w:rFonts w:hint="eastAsia"/>
          <w:b/>
          <w:bCs/>
          <w:color w:val="FF0000"/>
        </w:rPr>
        <w:t>.</w:t>
      </w:r>
    </w:p>
    <w:p w14:paraId="6E250FBC" w14:textId="0EB74F02" w:rsidR="002E2DB1" w:rsidRDefault="002E2DB1">
      <w:pPr>
        <w:pStyle w:val="af7"/>
        <w:rPr>
          <w:b/>
          <w:bCs/>
          <w:color w:val="FF0000"/>
        </w:rPr>
      </w:pPr>
    </w:p>
    <w:p w14:paraId="295EB2D4" w14:textId="675A93CA" w:rsidR="002E2DB1" w:rsidRDefault="007C0DCF">
      <w:pPr>
        <w:pStyle w:val="af7"/>
        <w:rPr>
          <w:bCs/>
          <w:shd w:val="pct15" w:color="auto" w:fill="FFFFFF"/>
        </w:rPr>
      </w:pPr>
      <w:r>
        <w:rPr>
          <w:rFonts w:hint="eastAsia"/>
          <w:bCs/>
          <w:shd w:val="pct15" w:color="auto" w:fill="FFFFFF"/>
        </w:rPr>
        <w:t>LIG</w:t>
      </w:r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검토</w:t>
      </w:r>
      <w:r w:rsidR="002E2DB1" w:rsidRPr="002E2DB1">
        <w:rPr>
          <w:rFonts w:hint="eastAsia"/>
          <w:bCs/>
          <w:shd w:val="pct15" w:color="auto" w:fill="FFFFFF"/>
        </w:rPr>
        <w:t xml:space="preserve"> </w:t>
      </w:r>
      <w:proofErr w:type="gramStart"/>
      <w:r w:rsidR="002E2DB1" w:rsidRPr="002E2DB1">
        <w:rPr>
          <w:rFonts w:hint="eastAsia"/>
          <w:bCs/>
          <w:shd w:val="pct15" w:color="auto" w:fill="FFFFFF"/>
        </w:rPr>
        <w:t>의견</w:t>
      </w:r>
      <w:r w:rsidR="002E2DB1">
        <w:rPr>
          <w:rFonts w:hint="eastAsia"/>
          <w:bCs/>
          <w:shd w:val="pct15" w:color="auto" w:fill="FFFFFF"/>
        </w:rPr>
        <w:t xml:space="preserve"> </w:t>
      </w:r>
      <w:r w:rsidR="002E2DB1">
        <w:rPr>
          <w:bCs/>
          <w:shd w:val="pct15" w:color="auto" w:fill="FFFFFF"/>
        </w:rPr>
        <w:t>:</w:t>
      </w:r>
      <w:proofErr w:type="gramEnd"/>
      <w:r w:rsidR="002E2DB1">
        <w:rPr>
          <w:bCs/>
          <w:shd w:val="pct15" w:color="auto" w:fill="FFFFFF"/>
        </w:rPr>
        <w:t xml:space="preserve"> </w:t>
      </w:r>
      <w:r w:rsidR="002E2DB1">
        <w:rPr>
          <w:rFonts w:hint="eastAsia"/>
          <w:bCs/>
          <w:shd w:val="pct15" w:color="auto" w:fill="FFFFFF"/>
        </w:rPr>
        <w:t>수용불가</w:t>
      </w:r>
    </w:p>
    <w:p w14:paraId="7B538BDA" w14:textId="18FEA7A7" w:rsidR="002E2DB1" w:rsidRDefault="002E2DB1">
      <w:pPr>
        <w:pStyle w:val="af7"/>
        <w:rPr>
          <w:bCs/>
        </w:rPr>
      </w:pPr>
      <w:proofErr w:type="spellStart"/>
      <w:r w:rsidRPr="002E2DB1">
        <w:rPr>
          <w:rFonts w:hint="eastAsia"/>
          <w:bCs/>
        </w:rPr>
        <w:t>원협약서</w:t>
      </w:r>
      <w:r>
        <w:rPr>
          <w:rFonts w:hint="eastAsia"/>
          <w:bCs/>
        </w:rPr>
        <w:t>의</w:t>
      </w:r>
      <w:proofErr w:type="spell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협약세부조건</w:t>
      </w:r>
      <w:r>
        <w:rPr>
          <w:rFonts w:hint="eastAsia"/>
          <w:bCs/>
        </w:rPr>
        <w:t xml:space="preserve"> </w:t>
      </w:r>
      <w:r>
        <w:rPr>
          <w:bCs/>
        </w:rPr>
        <w:t>14</w:t>
      </w:r>
      <w:r>
        <w:rPr>
          <w:rFonts w:hint="eastAsia"/>
          <w:bCs/>
        </w:rPr>
        <w:t>조</w:t>
      </w:r>
      <w:r>
        <w:rPr>
          <w:rFonts w:hint="eastAsia"/>
          <w:bCs/>
        </w:rPr>
        <w:t>(</w:t>
      </w:r>
      <w:r>
        <w:rPr>
          <w:rFonts w:hint="eastAsia"/>
          <w:bCs/>
        </w:rPr>
        <w:t>연구개발성과의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소유</w:t>
      </w:r>
      <w:r>
        <w:rPr>
          <w:rFonts w:hint="eastAsia"/>
          <w:bCs/>
        </w:rPr>
        <w:t>)</w:t>
      </w:r>
      <w:r>
        <w:rPr>
          <w:rFonts w:hint="eastAsia"/>
          <w:bCs/>
        </w:rPr>
        <w:t>에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의거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연구개발성과는</w:t>
      </w:r>
      <w:r>
        <w:rPr>
          <w:rFonts w:hint="eastAsia"/>
          <w:bCs/>
        </w:rPr>
        <w:t xml:space="preserve"> </w:t>
      </w:r>
      <w:r>
        <w:rPr>
          <w:bCs/>
        </w:rPr>
        <w:t>‘</w:t>
      </w:r>
      <w:r>
        <w:rPr>
          <w:rFonts w:hint="eastAsia"/>
          <w:bCs/>
        </w:rPr>
        <w:t>국가소유</w:t>
      </w:r>
      <w:r>
        <w:rPr>
          <w:bCs/>
        </w:rPr>
        <w:t>’</w:t>
      </w:r>
      <w:r>
        <w:rPr>
          <w:rFonts w:hint="eastAsia"/>
          <w:bCs/>
        </w:rPr>
        <w:t>로</w:t>
      </w:r>
      <w:r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수용불가로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의견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드립니다</w:t>
      </w:r>
      <w:r w:rsidR="00536EB6">
        <w:rPr>
          <w:rFonts w:hint="eastAsia"/>
          <w:bCs/>
        </w:rPr>
        <w:t>.</w:t>
      </w:r>
    </w:p>
    <w:p w14:paraId="588A25FC" w14:textId="77777777" w:rsidR="002E2DB1" w:rsidRPr="002E2DB1" w:rsidRDefault="002E2DB1">
      <w:pPr>
        <w:pStyle w:val="af7"/>
        <w:rPr>
          <w:bCs/>
          <w:color w:val="FF0000"/>
        </w:rPr>
      </w:pPr>
    </w:p>
  </w:comment>
  <w:comment w:id="2" w:author="Jaecheol Yun" w:date="2026-04-01T16:34:00Z" w:initials="JY">
    <w:p w14:paraId="7F414D4B" w14:textId="669F158F" w:rsidR="007F77E6" w:rsidRDefault="007F77E6">
      <w:pPr>
        <w:pStyle w:val="af7"/>
      </w:pPr>
      <w:r>
        <w:rPr>
          <w:rStyle w:val="af6"/>
        </w:rPr>
        <w:annotationRef/>
      </w:r>
      <w:r w:rsidR="002E2DB1" w:rsidRPr="002E2DB1">
        <w:rPr>
          <w:rFonts w:hint="eastAsia"/>
          <w:shd w:val="pct15" w:color="auto" w:fill="FFFFFF"/>
        </w:rPr>
        <w:t>부산대</w:t>
      </w:r>
      <w:r w:rsidR="002E2DB1" w:rsidRPr="002E2DB1">
        <w:rPr>
          <w:rFonts w:hint="eastAsia"/>
          <w:shd w:val="pct15" w:color="auto" w:fill="FFFFFF"/>
        </w:rPr>
        <w:t xml:space="preserve"> </w:t>
      </w:r>
      <w:proofErr w:type="spellStart"/>
      <w:r w:rsidR="002E2DB1" w:rsidRPr="002E2DB1">
        <w:rPr>
          <w:rFonts w:hint="eastAsia"/>
          <w:shd w:val="pct15" w:color="auto" w:fill="FFFFFF"/>
        </w:rPr>
        <w:t>수정의견</w:t>
      </w:r>
      <w:proofErr w:type="spellEnd"/>
    </w:p>
    <w:p w14:paraId="4806454A" w14:textId="1F1BB0BE" w:rsidR="007F77E6" w:rsidRDefault="007F77E6">
      <w:pPr>
        <w:pStyle w:val="af7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당사자가</w:t>
      </w:r>
      <w:r>
        <w:rPr>
          <w:rFonts w:hint="eastAsia"/>
        </w:rPr>
        <w:t xml:space="preserve"> </w:t>
      </w:r>
      <w:r>
        <w:rPr>
          <w:rFonts w:hint="eastAsia"/>
        </w:rPr>
        <w:t>단독으로</w:t>
      </w:r>
      <w:r>
        <w:rPr>
          <w:rFonts w:hint="eastAsia"/>
        </w:rPr>
        <w:t xml:space="preserve"> </w:t>
      </w:r>
      <w:r>
        <w:rPr>
          <w:rFonts w:hint="eastAsia"/>
        </w:rPr>
        <w:t>기</w:t>
      </w:r>
      <w:r>
        <w:rPr>
          <w:rFonts w:hint="eastAsia"/>
        </w:rPr>
        <w:t xml:space="preserve"> </w:t>
      </w:r>
      <w:r>
        <w:rPr>
          <w:rFonts w:hint="eastAsia"/>
        </w:rPr>
        <w:t>보유한</w:t>
      </w:r>
      <w:r>
        <w:rPr>
          <w:rFonts w:hint="eastAsia"/>
        </w:rPr>
        <w:t xml:space="preserve"> </w:t>
      </w:r>
      <w:r>
        <w:rPr>
          <w:rFonts w:hint="eastAsia"/>
        </w:rPr>
        <w:t>기술의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</w:t>
      </w:r>
      <w:r>
        <w:rPr>
          <w:rFonts w:ascii="맑은 고딕" w:hAnsi="맑은 고딕" w:hint="eastAsia"/>
        </w:rPr>
        <w:t>•</w:t>
      </w:r>
      <w:r>
        <w:rPr>
          <w:rFonts w:hint="eastAsia"/>
        </w:rPr>
        <w:t>보완으로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기술자료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(</w:t>
      </w:r>
      <w:r>
        <w:t>‘</w:t>
      </w:r>
      <w:proofErr w:type="spellStart"/>
      <w:r>
        <w:rPr>
          <w:rFonts w:hint="eastAsia"/>
        </w:rPr>
        <w:t>개량기술</w:t>
      </w:r>
      <w:proofErr w:type="spellEnd"/>
      <w:r>
        <w:t>’)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 w:rsidRPr="00492950">
        <w:rPr>
          <w:rFonts w:hint="eastAsia"/>
          <w:b/>
          <w:bCs/>
          <w:color w:val="FF0000"/>
        </w:rPr>
        <w:t>지식재산권은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각각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단독으로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소유한다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위탁자와</w:t>
      </w:r>
      <w:r>
        <w:rPr>
          <w:rFonts w:hint="eastAsia"/>
        </w:rPr>
        <w:t xml:space="preserve"> </w:t>
      </w:r>
      <w:r>
        <w:rPr>
          <w:rFonts w:hint="eastAsia"/>
        </w:rPr>
        <w:t>수탁자의</w:t>
      </w:r>
      <w:r>
        <w:rPr>
          <w:rFonts w:hint="eastAsia"/>
        </w:rPr>
        <w:t xml:space="preserve"> </w:t>
      </w:r>
      <w:r>
        <w:rPr>
          <w:rFonts w:hint="eastAsia"/>
        </w:rPr>
        <w:t>공동</w:t>
      </w:r>
      <w:r>
        <w:rPr>
          <w:rFonts w:hint="eastAsia"/>
        </w:rPr>
        <w:t xml:space="preserve"> </w:t>
      </w:r>
      <w:r>
        <w:rPr>
          <w:rFonts w:hint="eastAsia"/>
        </w:rPr>
        <w:t>아이디어가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공동</w:t>
      </w:r>
      <w:r>
        <w:rPr>
          <w:rFonts w:hint="eastAsia"/>
        </w:rPr>
        <w:t xml:space="preserve"> </w:t>
      </w:r>
      <w:r>
        <w:rPr>
          <w:rFonts w:hint="eastAsia"/>
        </w:rPr>
        <w:t>소유로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458214C" w14:textId="2E835D9A" w:rsidR="002E2DB1" w:rsidRDefault="002E2DB1">
      <w:pPr>
        <w:pStyle w:val="af7"/>
      </w:pPr>
    </w:p>
    <w:p w14:paraId="54E33054" w14:textId="4C668D1D" w:rsidR="002E2DB1" w:rsidRDefault="007C0DCF" w:rsidP="002E2DB1">
      <w:pPr>
        <w:pStyle w:val="af7"/>
        <w:rPr>
          <w:bCs/>
          <w:shd w:val="pct15" w:color="auto" w:fill="FFFFFF"/>
        </w:rPr>
      </w:pPr>
      <w:r>
        <w:rPr>
          <w:rFonts w:hint="eastAsia"/>
          <w:bCs/>
          <w:shd w:val="pct15" w:color="auto" w:fill="FFFFFF"/>
        </w:rPr>
        <w:t>LIG</w:t>
      </w:r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검토</w:t>
      </w:r>
      <w:r w:rsidRPr="002E2DB1">
        <w:rPr>
          <w:rFonts w:hint="eastAsia"/>
          <w:bCs/>
          <w:shd w:val="pct15" w:color="auto" w:fill="FFFFFF"/>
        </w:rPr>
        <w:t xml:space="preserve"> </w:t>
      </w:r>
      <w:proofErr w:type="gramStart"/>
      <w:r w:rsidRPr="002E2DB1">
        <w:rPr>
          <w:rFonts w:hint="eastAsia"/>
          <w:bCs/>
          <w:shd w:val="pct15" w:color="auto" w:fill="FFFFFF"/>
        </w:rPr>
        <w:t>의견</w:t>
      </w:r>
      <w:r>
        <w:rPr>
          <w:rFonts w:hint="eastAsia"/>
          <w:bCs/>
          <w:shd w:val="pct15" w:color="auto" w:fill="FFFFFF"/>
        </w:rPr>
        <w:t xml:space="preserve"> </w:t>
      </w:r>
      <w:r>
        <w:rPr>
          <w:bCs/>
          <w:shd w:val="pct15" w:color="auto" w:fill="FFFFFF"/>
        </w:rPr>
        <w:t>:</w:t>
      </w:r>
      <w:proofErr w:type="gramEnd"/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수용불가</w:t>
      </w:r>
    </w:p>
    <w:p w14:paraId="00AABBBC" w14:textId="37E0F62E" w:rsidR="002E2DB1" w:rsidRDefault="002E2DB1" w:rsidP="002E2DB1">
      <w:pPr>
        <w:pStyle w:val="af7"/>
      </w:pPr>
      <w:proofErr w:type="spellStart"/>
      <w:r w:rsidRPr="002E2DB1">
        <w:rPr>
          <w:rFonts w:hint="eastAsia"/>
          <w:bCs/>
        </w:rPr>
        <w:t>원협약서</w:t>
      </w:r>
      <w:r>
        <w:rPr>
          <w:rFonts w:hint="eastAsia"/>
          <w:bCs/>
        </w:rPr>
        <w:t>의</w:t>
      </w:r>
      <w:proofErr w:type="spell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협약세부조건</w:t>
      </w:r>
      <w:r>
        <w:rPr>
          <w:rFonts w:hint="eastAsia"/>
          <w:bCs/>
        </w:rPr>
        <w:t xml:space="preserve"> </w:t>
      </w:r>
      <w:r>
        <w:rPr>
          <w:bCs/>
        </w:rPr>
        <w:t>14</w:t>
      </w:r>
      <w:r>
        <w:rPr>
          <w:rFonts w:hint="eastAsia"/>
          <w:bCs/>
        </w:rPr>
        <w:t>조</w:t>
      </w:r>
      <w:r>
        <w:rPr>
          <w:rFonts w:hint="eastAsia"/>
          <w:bCs/>
        </w:rPr>
        <w:t>(</w:t>
      </w:r>
      <w:r>
        <w:rPr>
          <w:rFonts w:hint="eastAsia"/>
          <w:bCs/>
        </w:rPr>
        <w:t>연구개발성과의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소유</w:t>
      </w:r>
      <w:r>
        <w:rPr>
          <w:rFonts w:hint="eastAsia"/>
          <w:bCs/>
        </w:rPr>
        <w:t>)</w:t>
      </w:r>
      <w:r>
        <w:rPr>
          <w:rFonts w:hint="eastAsia"/>
          <w:bCs/>
        </w:rPr>
        <w:t>에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의거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연구개발성과는</w:t>
      </w:r>
      <w:r>
        <w:rPr>
          <w:rFonts w:hint="eastAsia"/>
          <w:bCs/>
        </w:rPr>
        <w:t xml:space="preserve"> </w:t>
      </w:r>
      <w:r>
        <w:rPr>
          <w:bCs/>
        </w:rPr>
        <w:t>‘</w:t>
      </w:r>
      <w:r>
        <w:rPr>
          <w:rFonts w:hint="eastAsia"/>
          <w:bCs/>
        </w:rPr>
        <w:t>국가소유</w:t>
      </w:r>
      <w:r>
        <w:rPr>
          <w:bCs/>
        </w:rPr>
        <w:t>’</w:t>
      </w:r>
      <w:r>
        <w:rPr>
          <w:rFonts w:hint="eastAsia"/>
          <w:bCs/>
        </w:rPr>
        <w:t>로</w:t>
      </w:r>
      <w:r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수용불가로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의견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드립니다</w:t>
      </w:r>
      <w:r w:rsidR="00536EB6">
        <w:rPr>
          <w:rFonts w:hint="eastAsia"/>
          <w:bCs/>
        </w:rPr>
        <w:t>.</w:t>
      </w:r>
    </w:p>
    <w:p w14:paraId="6DA61AE8" w14:textId="2C0EC750" w:rsidR="002E2DB1" w:rsidRDefault="002E2DB1">
      <w:pPr>
        <w:pStyle w:val="af7"/>
      </w:pPr>
    </w:p>
  </w:comment>
  <w:comment w:id="3" w:author="Jaecheol Yun" w:date="2026-04-01T16:39:00Z" w:initials="JY">
    <w:p w14:paraId="789E2262" w14:textId="6C16BE96" w:rsidR="00492950" w:rsidRDefault="00492950">
      <w:pPr>
        <w:pStyle w:val="af7"/>
      </w:pPr>
      <w:r>
        <w:rPr>
          <w:rStyle w:val="af6"/>
        </w:rPr>
        <w:annotationRef/>
      </w:r>
      <w:r w:rsidR="002E2DB1" w:rsidRPr="002E2DB1">
        <w:rPr>
          <w:rFonts w:hint="eastAsia"/>
          <w:shd w:val="pct15" w:color="auto" w:fill="FFFFFF"/>
        </w:rPr>
        <w:t>부산대</w:t>
      </w:r>
      <w:r w:rsidR="002E2DB1" w:rsidRPr="002E2DB1">
        <w:rPr>
          <w:rFonts w:hint="eastAsia"/>
          <w:shd w:val="pct15" w:color="auto" w:fill="FFFFFF"/>
        </w:rPr>
        <w:t xml:space="preserve"> </w:t>
      </w:r>
      <w:proofErr w:type="spellStart"/>
      <w:r w:rsidR="002E2DB1" w:rsidRPr="002E2DB1">
        <w:rPr>
          <w:rFonts w:hint="eastAsia"/>
          <w:shd w:val="pct15" w:color="auto" w:fill="FFFFFF"/>
        </w:rPr>
        <w:t>수정의견</w:t>
      </w:r>
      <w:proofErr w:type="spellEnd"/>
    </w:p>
    <w:p w14:paraId="163D244A" w14:textId="1A35E041" w:rsidR="00492950" w:rsidRDefault="00492950">
      <w:pPr>
        <w:pStyle w:val="af7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수탁자가</w:t>
      </w:r>
      <w:r>
        <w:rPr>
          <w:rFonts w:hint="eastAsia"/>
        </w:rPr>
        <w:t xml:space="preserve"> </w:t>
      </w:r>
      <w:r>
        <w:rPr>
          <w:rFonts w:hint="eastAsia"/>
        </w:rPr>
        <w:t>위탁자에게</w:t>
      </w:r>
      <w:r>
        <w:rPr>
          <w:rFonts w:hint="eastAsia"/>
        </w:rPr>
        <w:t xml:space="preserve"> </w:t>
      </w:r>
      <w:r>
        <w:rPr>
          <w:rFonts w:hint="eastAsia"/>
        </w:rPr>
        <w:t>제출하는</w:t>
      </w:r>
      <w:r>
        <w:rPr>
          <w:rFonts w:hint="eastAsia"/>
        </w:rPr>
        <w:t xml:space="preserve"> </w:t>
      </w:r>
      <w:r w:rsidRPr="00492950">
        <w:rPr>
          <w:rFonts w:hint="eastAsia"/>
          <w:b/>
          <w:bCs/>
          <w:color w:val="FF0000"/>
        </w:rPr>
        <w:t>유형의</w:t>
      </w:r>
      <w:r>
        <w:rPr>
          <w:rFonts w:hint="eastAsia"/>
        </w:rPr>
        <w:t xml:space="preserve"> </w:t>
      </w:r>
      <w:r>
        <w:rPr>
          <w:rFonts w:hint="eastAsia"/>
        </w:rPr>
        <w:t>연구결과물은</w:t>
      </w:r>
      <w:r>
        <w:rPr>
          <w:rFonts w:hint="eastAsia"/>
        </w:rPr>
        <w:t xml:space="preserve"> </w:t>
      </w:r>
      <w:r>
        <w:rPr>
          <w:rFonts w:hint="eastAsia"/>
        </w:rPr>
        <w:t>위탁자의</w:t>
      </w:r>
      <w:r>
        <w:rPr>
          <w:rFonts w:hint="eastAsia"/>
        </w:rPr>
        <w:t xml:space="preserve"> </w:t>
      </w:r>
      <w:r>
        <w:rPr>
          <w:rFonts w:hint="eastAsia"/>
        </w:rPr>
        <w:t>소유로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FE8EC84" w14:textId="4E6BB740" w:rsidR="002E2DB1" w:rsidRDefault="002E2DB1">
      <w:pPr>
        <w:pStyle w:val="af7"/>
      </w:pPr>
    </w:p>
    <w:p w14:paraId="5C924D15" w14:textId="2F9BA555" w:rsidR="002E2DB1" w:rsidRDefault="007C0DCF" w:rsidP="002E2DB1">
      <w:pPr>
        <w:pStyle w:val="af7"/>
        <w:rPr>
          <w:bCs/>
          <w:shd w:val="pct15" w:color="auto" w:fill="FFFFFF"/>
        </w:rPr>
      </w:pPr>
      <w:r>
        <w:rPr>
          <w:rFonts w:hint="eastAsia"/>
          <w:bCs/>
          <w:shd w:val="pct15" w:color="auto" w:fill="FFFFFF"/>
        </w:rPr>
        <w:t>LIG</w:t>
      </w:r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검토</w:t>
      </w:r>
      <w:r w:rsidRPr="002E2DB1">
        <w:rPr>
          <w:rFonts w:hint="eastAsia"/>
          <w:bCs/>
          <w:shd w:val="pct15" w:color="auto" w:fill="FFFFFF"/>
        </w:rPr>
        <w:t xml:space="preserve"> </w:t>
      </w:r>
      <w:proofErr w:type="gramStart"/>
      <w:r w:rsidRPr="002E2DB1">
        <w:rPr>
          <w:rFonts w:hint="eastAsia"/>
          <w:bCs/>
          <w:shd w:val="pct15" w:color="auto" w:fill="FFFFFF"/>
        </w:rPr>
        <w:t>의견</w:t>
      </w:r>
      <w:r>
        <w:rPr>
          <w:rFonts w:hint="eastAsia"/>
          <w:bCs/>
          <w:shd w:val="pct15" w:color="auto" w:fill="FFFFFF"/>
        </w:rPr>
        <w:t xml:space="preserve"> </w:t>
      </w:r>
      <w:r>
        <w:rPr>
          <w:bCs/>
          <w:shd w:val="pct15" w:color="auto" w:fill="FFFFFF"/>
        </w:rPr>
        <w:t>:</w:t>
      </w:r>
      <w:proofErr w:type="gramEnd"/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수용불가</w:t>
      </w:r>
    </w:p>
    <w:p w14:paraId="6502C07D" w14:textId="605CAAB3" w:rsidR="002E2DB1" w:rsidRPr="007C0DCF" w:rsidRDefault="002E2DB1">
      <w:pPr>
        <w:pStyle w:val="af7"/>
        <w:rPr>
          <w:bCs/>
        </w:rPr>
      </w:pPr>
      <w:proofErr w:type="spellStart"/>
      <w:r w:rsidRPr="002E2DB1">
        <w:rPr>
          <w:rFonts w:hint="eastAsia"/>
          <w:bCs/>
        </w:rPr>
        <w:t>원협약서</w:t>
      </w:r>
      <w:r>
        <w:rPr>
          <w:rFonts w:hint="eastAsia"/>
          <w:bCs/>
        </w:rPr>
        <w:t>의</w:t>
      </w:r>
      <w:proofErr w:type="spell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협약세부조건</w:t>
      </w:r>
      <w:r>
        <w:rPr>
          <w:rFonts w:hint="eastAsia"/>
          <w:bCs/>
        </w:rPr>
        <w:t xml:space="preserve"> </w:t>
      </w:r>
      <w:r>
        <w:rPr>
          <w:bCs/>
        </w:rPr>
        <w:t>14</w:t>
      </w:r>
      <w:r>
        <w:rPr>
          <w:rFonts w:hint="eastAsia"/>
          <w:bCs/>
        </w:rPr>
        <w:t>조</w:t>
      </w:r>
      <w:r>
        <w:rPr>
          <w:rFonts w:hint="eastAsia"/>
          <w:bCs/>
        </w:rPr>
        <w:t>(</w:t>
      </w:r>
      <w:r>
        <w:rPr>
          <w:rFonts w:hint="eastAsia"/>
          <w:bCs/>
        </w:rPr>
        <w:t>연구개발성과의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소유</w:t>
      </w:r>
      <w:r>
        <w:rPr>
          <w:rFonts w:hint="eastAsia"/>
          <w:bCs/>
        </w:rPr>
        <w:t>)</w:t>
      </w:r>
      <w:r>
        <w:rPr>
          <w:rFonts w:hint="eastAsia"/>
          <w:bCs/>
        </w:rPr>
        <w:t>에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의거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유</w:t>
      </w:r>
      <w:proofErr w:type="gramStart"/>
      <w:r>
        <w:rPr>
          <w:rFonts w:hint="eastAsia"/>
          <w:bCs/>
        </w:rPr>
        <w:t>,</w:t>
      </w:r>
      <w:r>
        <w:rPr>
          <w:rFonts w:hint="eastAsia"/>
          <w:bCs/>
        </w:rPr>
        <w:t>무형의</w:t>
      </w:r>
      <w:proofErr w:type="gram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연구개발성과는</w:t>
      </w:r>
      <w:r>
        <w:rPr>
          <w:rFonts w:hint="eastAsia"/>
          <w:bCs/>
        </w:rPr>
        <w:t xml:space="preserve"> </w:t>
      </w:r>
      <w:r>
        <w:rPr>
          <w:bCs/>
        </w:rPr>
        <w:t>‘</w:t>
      </w:r>
      <w:r>
        <w:rPr>
          <w:rFonts w:hint="eastAsia"/>
          <w:bCs/>
        </w:rPr>
        <w:t>국가소유</w:t>
      </w:r>
      <w:r>
        <w:rPr>
          <w:bCs/>
        </w:rPr>
        <w:t>’</w:t>
      </w:r>
      <w:r>
        <w:rPr>
          <w:rFonts w:hint="eastAsia"/>
          <w:bCs/>
        </w:rPr>
        <w:t>로</w:t>
      </w:r>
      <w:r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수용불가로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의견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드립니다</w:t>
      </w:r>
      <w:r w:rsidR="00536EB6">
        <w:rPr>
          <w:rFonts w:hint="eastAsia"/>
          <w:bCs/>
        </w:rPr>
        <w:t>.</w:t>
      </w:r>
    </w:p>
  </w:comment>
  <w:comment w:id="4" w:author="Jaecheol Yun" w:date="2026-04-01T16:41:00Z" w:initials="JY">
    <w:p w14:paraId="438D741D" w14:textId="24DB3142" w:rsidR="00492950" w:rsidRDefault="00492950">
      <w:pPr>
        <w:pStyle w:val="af7"/>
      </w:pPr>
      <w:r>
        <w:rPr>
          <w:rStyle w:val="af6"/>
        </w:rPr>
        <w:annotationRef/>
      </w:r>
      <w:r w:rsidR="002E2DB1" w:rsidRPr="002E2DB1">
        <w:rPr>
          <w:rFonts w:hint="eastAsia"/>
          <w:shd w:val="pct15" w:color="auto" w:fill="FFFFFF"/>
        </w:rPr>
        <w:t>부산대</w:t>
      </w:r>
      <w:r w:rsidR="002E2DB1" w:rsidRPr="002E2DB1">
        <w:rPr>
          <w:rFonts w:hint="eastAsia"/>
          <w:shd w:val="pct15" w:color="auto" w:fill="FFFFFF"/>
        </w:rPr>
        <w:t xml:space="preserve"> </w:t>
      </w:r>
      <w:proofErr w:type="spellStart"/>
      <w:r w:rsidR="002E2DB1" w:rsidRPr="002E2DB1">
        <w:rPr>
          <w:rFonts w:hint="eastAsia"/>
          <w:shd w:val="pct15" w:color="auto" w:fill="FFFFFF"/>
        </w:rPr>
        <w:t>수정의견</w:t>
      </w:r>
      <w:proofErr w:type="spellEnd"/>
    </w:p>
    <w:p w14:paraId="7580B53C" w14:textId="24B39BBC" w:rsidR="00492950" w:rsidRPr="00492950" w:rsidRDefault="00492950">
      <w:pPr>
        <w:pStyle w:val="af7"/>
        <w:rPr>
          <w:b/>
          <w:bCs/>
        </w:rPr>
      </w:pPr>
      <w:r w:rsidRPr="00492950">
        <w:rPr>
          <w:rFonts w:hint="eastAsia"/>
          <w:b/>
          <w:bCs/>
          <w:color w:val="FF0000"/>
        </w:rPr>
        <w:t>위탁자는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제</w:t>
      </w:r>
      <w:r w:rsidRPr="00492950">
        <w:rPr>
          <w:b/>
          <w:bCs/>
          <w:color w:val="FF0000"/>
        </w:rPr>
        <w:t>1, 2</w:t>
      </w:r>
      <w:r w:rsidRPr="00492950">
        <w:rPr>
          <w:rFonts w:hint="eastAsia"/>
          <w:b/>
          <w:bCs/>
          <w:color w:val="FF0000"/>
        </w:rPr>
        <w:t>항에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따른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연구결과를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제</w:t>
      </w:r>
      <w:r w:rsidRPr="00492950">
        <w:rPr>
          <w:rFonts w:hint="eastAsia"/>
          <w:b/>
          <w:bCs/>
          <w:color w:val="FF0000"/>
        </w:rPr>
        <w:t>3</w:t>
      </w:r>
      <w:r w:rsidRPr="00492950">
        <w:rPr>
          <w:rFonts w:hint="eastAsia"/>
          <w:b/>
          <w:bCs/>
          <w:color w:val="FF0000"/>
        </w:rPr>
        <w:t>자로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하여금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실시하도록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하는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경우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수탁자와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협의하여</w:t>
      </w:r>
      <w:r w:rsidRPr="00492950">
        <w:rPr>
          <w:rFonts w:hint="eastAsia"/>
          <w:b/>
          <w:bCs/>
          <w:color w:val="FF0000"/>
        </w:rPr>
        <w:t xml:space="preserve"> </w:t>
      </w:r>
      <w:r w:rsidRPr="00492950">
        <w:rPr>
          <w:rFonts w:hint="eastAsia"/>
          <w:b/>
          <w:bCs/>
          <w:color w:val="FF0000"/>
        </w:rPr>
        <w:t>진행한다</w:t>
      </w:r>
      <w:r w:rsidRPr="00492950">
        <w:rPr>
          <w:rFonts w:hint="eastAsia"/>
          <w:b/>
          <w:bCs/>
          <w:color w:val="FF0000"/>
        </w:rPr>
        <w:t>.</w:t>
      </w:r>
    </w:p>
    <w:p w14:paraId="311C5968" w14:textId="57B3CA67" w:rsidR="00492950" w:rsidRDefault="00492950" w:rsidP="00492950">
      <w:pPr>
        <w:pStyle w:val="af7"/>
      </w:pPr>
    </w:p>
    <w:p w14:paraId="261481DB" w14:textId="00A61E8E" w:rsidR="00DD7822" w:rsidRDefault="007C0DCF" w:rsidP="00DD7822">
      <w:pPr>
        <w:pStyle w:val="af7"/>
        <w:rPr>
          <w:bCs/>
          <w:shd w:val="pct15" w:color="auto" w:fill="FFFFFF"/>
        </w:rPr>
      </w:pPr>
      <w:r>
        <w:rPr>
          <w:rFonts w:hint="eastAsia"/>
          <w:bCs/>
          <w:shd w:val="pct15" w:color="auto" w:fill="FFFFFF"/>
        </w:rPr>
        <w:t>LIG</w:t>
      </w:r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검토</w:t>
      </w:r>
      <w:r w:rsidRPr="002E2DB1">
        <w:rPr>
          <w:rFonts w:hint="eastAsia"/>
          <w:bCs/>
          <w:shd w:val="pct15" w:color="auto" w:fill="FFFFFF"/>
        </w:rPr>
        <w:t xml:space="preserve"> </w:t>
      </w:r>
      <w:proofErr w:type="gramStart"/>
      <w:r w:rsidRPr="002E2DB1">
        <w:rPr>
          <w:rFonts w:hint="eastAsia"/>
          <w:bCs/>
          <w:shd w:val="pct15" w:color="auto" w:fill="FFFFFF"/>
        </w:rPr>
        <w:t>의견</w:t>
      </w:r>
      <w:r>
        <w:rPr>
          <w:rFonts w:hint="eastAsia"/>
          <w:bCs/>
          <w:shd w:val="pct15" w:color="auto" w:fill="FFFFFF"/>
        </w:rPr>
        <w:t xml:space="preserve"> </w:t>
      </w:r>
      <w:r>
        <w:rPr>
          <w:bCs/>
          <w:shd w:val="pct15" w:color="auto" w:fill="FFFFFF"/>
        </w:rPr>
        <w:t>:</w:t>
      </w:r>
      <w:proofErr w:type="gramEnd"/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수용불가</w:t>
      </w:r>
    </w:p>
    <w:p w14:paraId="749EBC04" w14:textId="59D8A057" w:rsidR="00DD7822" w:rsidRPr="002E2DB1" w:rsidRDefault="00DD7822" w:rsidP="00492950">
      <w:pPr>
        <w:pStyle w:val="af7"/>
      </w:pPr>
      <w:proofErr w:type="spellStart"/>
      <w:r w:rsidRPr="002E2DB1">
        <w:rPr>
          <w:rFonts w:hint="eastAsia"/>
          <w:bCs/>
        </w:rPr>
        <w:t>원협약서</w:t>
      </w:r>
      <w:r>
        <w:rPr>
          <w:rFonts w:hint="eastAsia"/>
          <w:bCs/>
        </w:rPr>
        <w:t>의</w:t>
      </w:r>
      <w:proofErr w:type="spell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협약세부조건</w:t>
      </w:r>
      <w:r>
        <w:rPr>
          <w:rFonts w:hint="eastAsia"/>
          <w:bCs/>
        </w:rPr>
        <w:t xml:space="preserve"> </w:t>
      </w:r>
      <w:r>
        <w:rPr>
          <w:bCs/>
        </w:rPr>
        <w:t>14</w:t>
      </w:r>
      <w:r>
        <w:rPr>
          <w:rFonts w:hint="eastAsia"/>
          <w:bCs/>
        </w:rPr>
        <w:t>조</w:t>
      </w:r>
      <w:r>
        <w:rPr>
          <w:rFonts w:hint="eastAsia"/>
          <w:bCs/>
        </w:rPr>
        <w:t>(</w:t>
      </w:r>
      <w:r>
        <w:rPr>
          <w:rFonts w:hint="eastAsia"/>
          <w:bCs/>
        </w:rPr>
        <w:t>연구개발성과의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소유</w:t>
      </w:r>
      <w:r>
        <w:rPr>
          <w:rFonts w:hint="eastAsia"/>
          <w:bCs/>
        </w:rPr>
        <w:t>)</w:t>
      </w:r>
      <w:r>
        <w:rPr>
          <w:rFonts w:hint="eastAsia"/>
          <w:bCs/>
        </w:rPr>
        <w:t>에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의거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유</w:t>
      </w:r>
      <w:proofErr w:type="gramStart"/>
      <w:r>
        <w:rPr>
          <w:rFonts w:hint="eastAsia"/>
          <w:bCs/>
        </w:rPr>
        <w:t>,</w:t>
      </w:r>
      <w:r>
        <w:rPr>
          <w:rFonts w:hint="eastAsia"/>
          <w:bCs/>
        </w:rPr>
        <w:t>무형의</w:t>
      </w:r>
      <w:proofErr w:type="gram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연구개발성과는</w:t>
      </w:r>
      <w:r>
        <w:rPr>
          <w:rFonts w:hint="eastAsia"/>
          <w:bCs/>
        </w:rPr>
        <w:t xml:space="preserve"> </w:t>
      </w:r>
      <w:r>
        <w:rPr>
          <w:bCs/>
        </w:rPr>
        <w:t>‘</w:t>
      </w:r>
      <w:r>
        <w:rPr>
          <w:rFonts w:hint="eastAsia"/>
          <w:bCs/>
        </w:rPr>
        <w:t>국가소유</w:t>
      </w:r>
      <w:r>
        <w:rPr>
          <w:bCs/>
        </w:rPr>
        <w:t>’</w:t>
      </w:r>
      <w:r>
        <w:rPr>
          <w:rFonts w:hint="eastAsia"/>
          <w:bCs/>
        </w:rPr>
        <w:t>로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수용불가</w:t>
      </w:r>
      <w:r w:rsidR="00536EB6">
        <w:rPr>
          <w:rFonts w:hint="eastAsia"/>
          <w:bCs/>
        </w:rPr>
        <w:t>로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의견</w:t>
      </w:r>
      <w:r w:rsidR="00536EB6">
        <w:rPr>
          <w:rFonts w:hint="eastAsia"/>
          <w:bCs/>
        </w:rPr>
        <w:t xml:space="preserve"> </w:t>
      </w:r>
      <w:r w:rsidR="00536EB6">
        <w:rPr>
          <w:rFonts w:hint="eastAsia"/>
          <w:bCs/>
        </w:rPr>
        <w:t>드립니다</w:t>
      </w:r>
      <w:r w:rsidR="00536EB6">
        <w:rPr>
          <w:rFonts w:hint="eastAsia"/>
          <w:bCs/>
        </w:rPr>
        <w:t>.</w:t>
      </w:r>
    </w:p>
  </w:comment>
  <w:comment w:id="5" w:author="Jaecheol Yun" w:date="2026-04-01T17:12:00Z" w:initials="JY">
    <w:p w14:paraId="26CB6F62" w14:textId="62B5C56B" w:rsidR="0095464A" w:rsidRDefault="0095464A">
      <w:pPr>
        <w:pStyle w:val="af7"/>
      </w:pPr>
      <w:r>
        <w:rPr>
          <w:rStyle w:val="af6"/>
        </w:rPr>
        <w:annotationRef/>
      </w:r>
      <w:r w:rsidR="00DD7822" w:rsidRPr="002E2DB1">
        <w:rPr>
          <w:rFonts w:hint="eastAsia"/>
          <w:shd w:val="pct15" w:color="auto" w:fill="FFFFFF"/>
        </w:rPr>
        <w:t>부산대</w:t>
      </w:r>
      <w:r w:rsidR="00DD7822" w:rsidRPr="002E2DB1">
        <w:rPr>
          <w:rFonts w:hint="eastAsia"/>
          <w:shd w:val="pct15" w:color="auto" w:fill="FFFFFF"/>
        </w:rPr>
        <w:t xml:space="preserve"> </w:t>
      </w:r>
      <w:proofErr w:type="spellStart"/>
      <w:r w:rsidR="00DD7822" w:rsidRPr="002E2DB1">
        <w:rPr>
          <w:rFonts w:hint="eastAsia"/>
          <w:shd w:val="pct15" w:color="auto" w:fill="FFFFFF"/>
        </w:rPr>
        <w:t>수정의견</w:t>
      </w:r>
      <w:proofErr w:type="spellEnd"/>
    </w:p>
    <w:p w14:paraId="42A51881" w14:textId="2B271577" w:rsidR="0095464A" w:rsidRDefault="0095464A">
      <w:pPr>
        <w:pStyle w:val="af7"/>
      </w:pPr>
      <w:r>
        <w:rPr>
          <w:rFonts w:hint="eastAsia"/>
        </w:rPr>
        <w:t>수탁자는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이행함에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 w:rsidRPr="0095464A">
        <w:rPr>
          <w:rFonts w:hint="eastAsia"/>
          <w:b/>
          <w:bCs/>
          <w:color w:val="FF0000"/>
        </w:rPr>
        <w:t>고의</w:t>
      </w:r>
      <w:r w:rsidRPr="0095464A">
        <w:rPr>
          <w:rFonts w:hint="eastAsia"/>
          <w:b/>
          <w:bCs/>
          <w:color w:val="FF0000"/>
        </w:rPr>
        <w:t xml:space="preserve"> </w:t>
      </w:r>
      <w:r w:rsidRPr="0095464A">
        <w:rPr>
          <w:rFonts w:hint="eastAsia"/>
          <w:b/>
          <w:bCs/>
          <w:color w:val="FF0000"/>
        </w:rPr>
        <w:t>및</w:t>
      </w:r>
      <w:r w:rsidRPr="0095464A">
        <w:rPr>
          <w:rFonts w:hint="eastAsia"/>
          <w:b/>
          <w:bCs/>
          <w:color w:val="FF0000"/>
        </w:rPr>
        <w:t xml:space="preserve"> </w:t>
      </w:r>
      <w:r w:rsidRPr="0095464A">
        <w:rPr>
          <w:rFonts w:hint="eastAsia"/>
          <w:b/>
          <w:bCs/>
          <w:color w:val="FF0000"/>
        </w:rPr>
        <w:t>중대한</w:t>
      </w:r>
      <w:r w:rsidRPr="0095464A">
        <w:rPr>
          <w:rFonts w:hint="eastAsia"/>
          <w:b/>
          <w:bCs/>
          <w:color w:val="FF0000"/>
        </w:rPr>
        <w:t xml:space="preserve"> </w:t>
      </w:r>
      <w:r w:rsidRPr="0095464A">
        <w:rPr>
          <w:rFonts w:hint="eastAsia"/>
          <w:b/>
          <w:bCs/>
          <w:color w:val="FF0000"/>
        </w:rPr>
        <w:t>과실로</w:t>
      </w:r>
      <w:r>
        <w:rPr>
          <w:rFonts w:hint="eastAsia"/>
        </w:rPr>
        <w:t xml:space="preserve"> </w:t>
      </w:r>
      <w:r>
        <w:rPr>
          <w:rFonts w:hint="eastAsia"/>
        </w:rPr>
        <w:t>특허권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실용신안권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의장권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제조공법상의</w:t>
      </w:r>
      <w:r>
        <w:rPr>
          <w:rFonts w:hint="eastAsia"/>
        </w:rPr>
        <w:t xml:space="preserve"> </w:t>
      </w:r>
      <w:r>
        <w:rPr>
          <w:rFonts w:hint="eastAsia"/>
        </w:rPr>
        <w:t>지식</w:t>
      </w:r>
      <w:r>
        <w:rPr>
          <w:rFonts w:hint="eastAsia"/>
        </w:rPr>
        <w:t>(</w:t>
      </w:r>
      <w:r>
        <w:t xml:space="preserve">KNOW-HOW)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자의</w:t>
      </w:r>
      <w:r>
        <w:rPr>
          <w:rFonts w:hint="eastAsia"/>
        </w:rPr>
        <w:t xml:space="preserve"> </w:t>
      </w:r>
      <w:r>
        <w:rPr>
          <w:rFonts w:hint="eastAsia"/>
        </w:rPr>
        <w:t>지식재산권을</w:t>
      </w:r>
      <w:r>
        <w:rPr>
          <w:rFonts w:hint="eastAsia"/>
        </w:rPr>
        <w:t xml:space="preserve"> </w:t>
      </w:r>
      <w:r>
        <w:rPr>
          <w:rFonts w:hint="eastAsia"/>
        </w:rPr>
        <w:t>침해해서는</w:t>
      </w:r>
      <w:r>
        <w:rPr>
          <w:rFonts w:hint="eastAsia"/>
        </w:rPr>
        <w:t xml:space="preserve"> </w:t>
      </w:r>
      <w:r>
        <w:rPr>
          <w:rFonts w:hint="eastAsia"/>
        </w:rPr>
        <w:t>안되며</w:t>
      </w:r>
      <w:r>
        <w:rPr>
          <w:rFonts w:hint="eastAsia"/>
        </w:rPr>
        <w:t>,</w:t>
      </w:r>
      <w:r>
        <w:t xml:space="preserve"> </w:t>
      </w:r>
    </w:p>
    <w:p w14:paraId="156F485B" w14:textId="532628B3" w:rsidR="00DD7822" w:rsidRDefault="00DD7822">
      <w:pPr>
        <w:pStyle w:val="af7"/>
      </w:pPr>
    </w:p>
    <w:p w14:paraId="786C3AF0" w14:textId="1A4D12C7" w:rsidR="007C0DCF" w:rsidRDefault="007C0DCF" w:rsidP="007C0DCF">
      <w:pPr>
        <w:pStyle w:val="af7"/>
      </w:pPr>
      <w:r>
        <w:rPr>
          <w:rFonts w:hint="eastAsia"/>
          <w:bCs/>
          <w:shd w:val="pct15" w:color="auto" w:fill="FFFFFF"/>
        </w:rPr>
        <w:t>LIG</w:t>
      </w:r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검토</w:t>
      </w:r>
      <w:r w:rsidRPr="002E2DB1">
        <w:rPr>
          <w:rFonts w:hint="eastAsia"/>
          <w:bCs/>
          <w:shd w:val="pct15" w:color="auto" w:fill="FFFFFF"/>
        </w:rPr>
        <w:t xml:space="preserve"> </w:t>
      </w:r>
      <w:proofErr w:type="gramStart"/>
      <w:r w:rsidRPr="002E2DB1">
        <w:rPr>
          <w:rFonts w:hint="eastAsia"/>
          <w:bCs/>
          <w:shd w:val="pct15" w:color="auto" w:fill="FFFFFF"/>
        </w:rPr>
        <w:t>의견</w:t>
      </w:r>
      <w:r>
        <w:rPr>
          <w:rFonts w:hint="eastAsia"/>
          <w:bCs/>
          <w:shd w:val="pct15" w:color="auto" w:fill="FFFFFF"/>
        </w:rPr>
        <w:t xml:space="preserve"> </w:t>
      </w:r>
      <w:r>
        <w:rPr>
          <w:bCs/>
          <w:shd w:val="pct15" w:color="auto" w:fill="FFFFFF"/>
        </w:rPr>
        <w:t>:</w:t>
      </w:r>
      <w:proofErr w:type="gramEnd"/>
      <w:r>
        <w:rPr>
          <w:bCs/>
          <w:shd w:val="pct15" w:color="auto" w:fill="FFFFFF"/>
        </w:rPr>
        <w:t xml:space="preserve"> </w:t>
      </w:r>
      <w:r>
        <w:rPr>
          <w:rFonts w:hint="eastAsia"/>
          <w:bCs/>
          <w:shd w:val="pct15" w:color="auto" w:fill="FFFFFF"/>
        </w:rPr>
        <w:t>수용가능</w:t>
      </w:r>
    </w:p>
    <w:p w14:paraId="15DC2A5E" w14:textId="2BB1A55C" w:rsidR="00DD7822" w:rsidRPr="007C0DCF" w:rsidRDefault="007C0DCF" w:rsidP="00F43A46">
      <w:pPr>
        <w:pStyle w:val="af7"/>
      </w:pPr>
      <w:r>
        <w:rPr>
          <w:rFonts w:hint="eastAsia"/>
        </w:rPr>
        <w:t>부산대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의견에</w:t>
      </w:r>
      <w:r>
        <w:rPr>
          <w:rFonts w:hint="eastAsia"/>
        </w:rPr>
        <w:t xml:space="preserve"> </w:t>
      </w:r>
      <w:r>
        <w:rPr>
          <w:rFonts w:hint="eastAsia"/>
        </w:rPr>
        <w:t>이견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4166CB08" w14:textId="77777777" w:rsidR="00DD7822" w:rsidRPr="00F43A46" w:rsidRDefault="00DD7822">
      <w:pPr>
        <w:pStyle w:val="af7"/>
      </w:pPr>
    </w:p>
  </w:comment>
  <w:comment w:id="6" w:author="Jaecheol Yun" w:date="2026-04-01T17:52:00Z" w:initials="JY">
    <w:p w14:paraId="7C1A8E97" w14:textId="423309C8" w:rsidR="00154243" w:rsidRDefault="00154243">
      <w:pPr>
        <w:pStyle w:val="af7"/>
      </w:pPr>
      <w:r>
        <w:rPr>
          <w:rStyle w:val="af6"/>
        </w:rPr>
        <w:annotationRef/>
      </w:r>
      <w:r w:rsidR="00DD7822" w:rsidRPr="002E2DB1">
        <w:rPr>
          <w:rFonts w:hint="eastAsia"/>
          <w:shd w:val="pct15" w:color="auto" w:fill="FFFFFF"/>
        </w:rPr>
        <w:t>부산대</w:t>
      </w:r>
      <w:r w:rsidR="00DD7822" w:rsidRPr="002E2DB1">
        <w:rPr>
          <w:rFonts w:hint="eastAsia"/>
          <w:shd w:val="pct15" w:color="auto" w:fill="FFFFFF"/>
        </w:rPr>
        <w:t xml:space="preserve"> </w:t>
      </w:r>
      <w:proofErr w:type="spellStart"/>
      <w:r w:rsidR="00DD7822" w:rsidRPr="002E2DB1">
        <w:rPr>
          <w:rFonts w:hint="eastAsia"/>
          <w:shd w:val="pct15" w:color="auto" w:fill="FFFFFF"/>
        </w:rPr>
        <w:t>수정의견</w:t>
      </w:r>
      <w:proofErr w:type="spellEnd"/>
    </w:p>
    <w:p w14:paraId="30C397E3" w14:textId="77777777" w:rsidR="00154243" w:rsidRDefault="00154243">
      <w:pPr>
        <w:pStyle w:val="af7"/>
        <w:rPr>
          <w:b/>
          <w:bCs/>
          <w:color w:val="FF0000"/>
        </w:rPr>
      </w:pPr>
      <w:r w:rsidRPr="00154243">
        <w:rPr>
          <w:rFonts w:hint="eastAsia"/>
          <w:b/>
          <w:bCs/>
          <w:color w:val="FF0000"/>
        </w:rPr>
        <w:t>분쟁의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해결은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우선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위탁자가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자신의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비용과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책임으로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최대한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방어하며</w:t>
      </w:r>
      <w:r w:rsidRPr="00154243">
        <w:rPr>
          <w:rFonts w:hint="eastAsia"/>
          <w:b/>
          <w:bCs/>
          <w:color w:val="FF0000"/>
        </w:rPr>
        <w:t>,</w:t>
      </w:r>
      <w:r w:rsidRPr="00154243">
        <w:rPr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수탁자는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최선을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다해</w:t>
      </w:r>
      <w:r w:rsidRPr="00154243">
        <w:rPr>
          <w:rFonts w:hint="eastAsia"/>
          <w:b/>
          <w:bCs/>
          <w:color w:val="FF0000"/>
        </w:rPr>
        <w:t xml:space="preserve"> </w:t>
      </w:r>
      <w:r w:rsidRPr="00154243">
        <w:rPr>
          <w:rFonts w:hint="eastAsia"/>
          <w:b/>
          <w:bCs/>
          <w:color w:val="FF0000"/>
        </w:rPr>
        <w:t>협조한다</w:t>
      </w:r>
      <w:r w:rsidRPr="00154243">
        <w:rPr>
          <w:rFonts w:hint="eastAsia"/>
          <w:b/>
          <w:bCs/>
          <w:color w:val="FF0000"/>
        </w:rPr>
        <w:t>.</w:t>
      </w:r>
    </w:p>
    <w:p w14:paraId="5561ED63" w14:textId="77777777" w:rsidR="00DD7822" w:rsidRDefault="00DD7822">
      <w:pPr>
        <w:pStyle w:val="af7"/>
        <w:rPr>
          <w:b/>
          <w:bCs/>
          <w:color w:val="FF0000"/>
        </w:rPr>
      </w:pPr>
    </w:p>
    <w:p w14:paraId="01EE49A4" w14:textId="429F8697" w:rsidR="00DD7822" w:rsidRPr="007C0DCF" w:rsidRDefault="007C0DCF" w:rsidP="00DD7822">
      <w:pPr>
        <w:pStyle w:val="af7"/>
      </w:pPr>
      <w:r>
        <w:rPr>
          <w:rFonts w:hint="eastAsia"/>
          <w:bCs/>
          <w:shd w:val="pct15" w:color="auto" w:fill="FFFFFF"/>
        </w:rPr>
        <w:t>LIG</w:t>
      </w:r>
      <w:r>
        <w:rPr>
          <w:bCs/>
          <w:shd w:val="pct15" w:color="auto" w:fill="FFFFFF"/>
        </w:rPr>
        <w:t xml:space="preserve"> </w:t>
      </w:r>
      <w:r w:rsidR="00DD7822" w:rsidRPr="002E2DB1">
        <w:rPr>
          <w:rFonts w:hint="eastAsia"/>
          <w:bCs/>
          <w:shd w:val="pct15" w:color="auto" w:fill="FFFFFF"/>
        </w:rPr>
        <w:t>검토</w:t>
      </w:r>
      <w:r w:rsidR="00DD7822" w:rsidRPr="002E2DB1">
        <w:rPr>
          <w:rFonts w:hint="eastAsia"/>
          <w:bCs/>
          <w:shd w:val="pct15" w:color="auto" w:fill="FFFFFF"/>
        </w:rPr>
        <w:t xml:space="preserve"> </w:t>
      </w:r>
      <w:proofErr w:type="gramStart"/>
      <w:r w:rsidR="00DD7822" w:rsidRPr="002E2DB1">
        <w:rPr>
          <w:rFonts w:hint="eastAsia"/>
          <w:bCs/>
          <w:shd w:val="pct15" w:color="auto" w:fill="FFFFFF"/>
        </w:rPr>
        <w:t>의견</w:t>
      </w:r>
      <w:r w:rsidR="00DD7822">
        <w:rPr>
          <w:rFonts w:hint="eastAsia"/>
          <w:bCs/>
          <w:shd w:val="pct15" w:color="auto" w:fill="FFFFFF"/>
        </w:rPr>
        <w:t xml:space="preserve"> </w:t>
      </w:r>
      <w:r w:rsidR="00DD7822">
        <w:rPr>
          <w:bCs/>
          <w:shd w:val="pct15" w:color="auto" w:fill="FFFFFF"/>
        </w:rPr>
        <w:t>:</w:t>
      </w:r>
      <w:proofErr w:type="gramEnd"/>
      <w:r w:rsidR="00DD7822">
        <w:rPr>
          <w:bCs/>
          <w:shd w:val="pct15" w:color="auto" w:fill="FFFFFF"/>
        </w:rPr>
        <w:t xml:space="preserve"> </w:t>
      </w:r>
      <w:r w:rsidR="00DD7822">
        <w:rPr>
          <w:rFonts w:hint="eastAsia"/>
          <w:bCs/>
          <w:shd w:val="pct15" w:color="auto" w:fill="FFFFFF"/>
        </w:rPr>
        <w:t>수용불가</w:t>
      </w:r>
    </w:p>
    <w:p w14:paraId="6C3529A5" w14:textId="77777777" w:rsidR="006E4FC0" w:rsidRDefault="006E4FC0" w:rsidP="006E4FC0">
      <w:pPr>
        <w:pStyle w:val="af7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건은</w:t>
      </w:r>
      <w:r>
        <w:rPr>
          <w:rFonts w:hint="eastAsia"/>
        </w:rPr>
        <w:t xml:space="preserve"> </w:t>
      </w:r>
      <w:r>
        <w:rPr>
          <w:rFonts w:hint="eastAsia"/>
        </w:rPr>
        <w:t>연구수행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결과물작성이</w:t>
      </w:r>
      <w:r>
        <w:rPr>
          <w:rFonts w:hint="eastAsia"/>
        </w:rPr>
        <w:t xml:space="preserve"> </w:t>
      </w:r>
      <w:r>
        <w:rPr>
          <w:rFonts w:hint="eastAsia"/>
        </w:rPr>
        <w:t>수탁자에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구조이므로</w:t>
      </w:r>
      <w:r>
        <w:rPr>
          <w:rFonts w:hint="eastAsia"/>
        </w:rPr>
        <w:t xml:space="preserve">, </w:t>
      </w:r>
      <w:r>
        <w:rPr>
          <w:rFonts w:hint="eastAsia"/>
        </w:rPr>
        <w:t>연구결과물의</w:t>
      </w:r>
      <w:r>
        <w:rPr>
          <w:rFonts w:hint="eastAsia"/>
        </w:rPr>
        <w:t xml:space="preserve"> </w:t>
      </w:r>
      <w:r>
        <w:rPr>
          <w:rFonts w:hint="eastAsia"/>
        </w:rPr>
        <w:t>지식재산권</w:t>
      </w:r>
      <w:r>
        <w:rPr>
          <w:rFonts w:hint="eastAsia"/>
        </w:rPr>
        <w:t xml:space="preserve"> </w:t>
      </w:r>
      <w:r>
        <w:rPr>
          <w:rFonts w:hint="eastAsia"/>
        </w:rPr>
        <w:t>침해</w:t>
      </w:r>
      <w:r>
        <w:rPr>
          <w:rFonts w:hint="eastAsia"/>
        </w:rPr>
        <w:t xml:space="preserve"> </w:t>
      </w:r>
      <w:r>
        <w:rPr>
          <w:rFonts w:hint="eastAsia"/>
        </w:rPr>
        <w:t>여부에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1</w:t>
      </w:r>
      <w:r>
        <w:rPr>
          <w:rFonts w:hint="eastAsia"/>
        </w:rPr>
        <w:t>차적</w:t>
      </w:r>
      <w:r>
        <w:rPr>
          <w:rFonts w:hint="eastAsia"/>
        </w:rPr>
        <w:t xml:space="preserve"> </w:t>
      </w:r>
      <w:r>
        <w:rPr>
          <w:rFonts w:hint="eastAsia"/>
        </w:rPr>
        <w:t>책임은</w:t>
      </w:r>
      <w:r>
        <w:rPr>
          <w:rFonts w:hint="eastAsia"/>
        </w:rPr>
        <w:t xml:space="preserve"> </w:t>
      </w:r>
      <w:r>
        <w:rPr>
          <w:rFonts w:hint="eastAsia"/>
        </w:rPr>
        <w:t>수탁자에게</w:t>
      </w:r>
      <w:r>
        <w:rPr>
          <w:rFonts w:hint="eastAsia"/>
        </w:rPr>
        <w:t xml:space="preserve"> </w:t>
      </w:r>
      <w:r>
        <w:rPr>
          <w:rFonts w:hint="eastAsia"/>
        </w:rPr>
        <w:t>귀속되는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원칙적으로</w:t>
      </w:r>
      <w:r>
        <w:rPr>
          <w:rFonts w:hint="eastAsia"/>
        </w:rPr>
        <w:t xml:space="preserve"> </w:t>
      </w:r>
      <w:r>
        <w:rPr>
          <w:rFonts w:hint="eastAsia"/>
        </w:rPr>
        <w:t>타당합니다</w:t>
      </w:r>
      <w:r>
        <w:rPr>
          <w:rFonts w:hint="eastAsia"/>
        </w:rPr>
        <w:t xml:space="preserve">. </w:t>
      </w:r>
    </w:p>
    <w:p w14:paraId="46496FCF" w14:textId="77777777" w:rsidR="006E4FC0" w:rsidRDefault="006E4FC0" w:rsidP="006E4FC0">
      <w:pPr>
        <w:pStyle w:val="af7"/>
      </w:pPr>
    </w:p>
    <w:p w14:paraId="78F21F0B" w14:textId="5E177DFE" w:rsidR="006E4FC0" w:rsidRDefault="006E4FC0" w:rsidP="006E4FC0">
      <w:pPr>
        <w:pStyle w:val="af7"/>
      </w:pP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리스크는</w:t>
      </w:r>
      <w:r>
        <w:rPr>
          <w:rFonts w:hint="eastAsia"/>
        </w:rPr>
        <w:t xml:space="preserve"> </w:t>
      </w:r>
      <w:r>
        <w:rPr>
          <w:rFonts w:hint="eastAsia"/>
        </w:rPr>
        <w:t>수탁자의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자료에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통제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것이므로</w:t>
      </w:r>
      <w:r>
        <w:rPr>
          <w:rFonts w:hint="eastAsia"/>
        </w:rPr>
        <w:t xml:space="preserve">, </w:t>
      </w:r>
      <w:r w:rsidRPr="006E4FC0">
        <w:rPr>
          <w:rFonts w:hint="eastAsia"/>
          <w:b/>
        </w:rPr>
        <w:t>수탁자가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단독으로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비용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및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책임을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부담하도록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규정하는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것이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가장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바람직한</w:t>
      </w:r>
      <w:r w:rsidRPr="006E4FC0">
        <w:rPr>
          <w:rFonts w:hint="eastAsia"/>
          <w:b/>
        </w:rPr>
        <w:t xml:space="preserve"> </w:t>
      </w:r>
      <w:r w:rsidRPr="006E4FC0">
        <w:rPr>
          <w:rFonts w:hint="eastAsia"/>
          <w:b/>
        </w:rPr>
        <w:t>구조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판단됩니다</w:t>
      </w:r>
      <w:r>
        <w:rPr>
          <w:rFonts w:hint="eastAsia"/>
        </w:rPr>
        <w:t>.</w:t>
      </w:r>
    </w:p>
    <w:p w14:paraId="7B9DD6EA" w14:textId="77777777" w:rsidR="006E4FC0" w:rsidRDefault="006E4FC0" w:rsidP="006E4FC0">
      <w:pPr>
        <w:pStyle w:val="af7"/>
      </w:pPr>
    </w:p>
    <w:p w14:paraId="3989C841" w14:textId="650F7C7B" w:rsidR="00DD7822" w:rsidRPr="007C0DCF" w:rsidRDefault="006E4FC0">
      <w:pPr>
        <w:pStyle w:val="af7"/>
      </w:pPr>
      <w:r>
        <w:rPr>
          <w:rFonts w:hint="eastAsia"/>
        </w:rPr>
        <w:t>반면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수정의견과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위탁자가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방어를</w:t>
      </w:r>
      <w:r>
        <w:rPr>
          <w:rFonts w:hint="eastAsia"/>
        </w:rPr>
        <w:t xml:space="preserve"> </w:t>
      </w:r>
      <w:r>
        <w:rPr>
          <w:rFonts w:hint="eastAsia"/>
        </w:rPr>
        <w:t>수행하는</w:t>
      </w:r>
      <w:r>
        <w:rPr>
          <w:rFonts w:hint="eastAsia"/>
        </w:rPr>
        <w:t xml:space="preserve"> </w:t>
      </w:r>
      <w:r>
        <w:rPr>
          <w:rFonts w:hint="eastAsia"/>
        </w:rPr>
        <w:t>구조는</w:t>
      </w:r>
      <w:r>
        <w:rPr>
          <w:rFonts w:hint="eastAsia"/>
        </w:rPr>
        <w:t xml:space="preserve">, </w:t>
      </w:r>
      <w:r>
        <w:rPr>
          <w:rFonts w:hint="eastAsia"/>
        </w:rPr>
        <w:t>당사가</w:t>
      </w:r>
      <w:r>
        <w:rPr>
          <w:rFonts w:hint="eastAsia"/>
        </w:rPr>
        <w:t xml:space="preserve"> </w:t>
      </w:r>
      <w:r>
        <w:rPr>
          <w:rFonts w:hint="eastAsia"/>
        </w:rPr>
        <w:t>통제하기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영역에서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리스크까지</w:t>
      </w:r>
      <w:r>
        <w:rPr>
          <w:rFonts w:hint="eastAsia"/>
        </w:rPr>
        <w:t xml:space="preserve"> </w:t>
      </w:r>
      <w:r>
        <w:rPr>
          <w:rFonts w:hint="eastAsia"/>
        </w:rPr>
        <w:t>부담하게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것으로서</w:t>
      </w:r>
      <w:r>
        <w:rPr>
          <w:rFonts w:hint="eastAsia"/>
        </w:rPr>
        <w:t xml:space="preserve">, </w:t>
      </w:r>
      <w:r>
        <w:rPr>
          <w:rFonts w:hint="eastAsia"/>
        </w:rPr>
        <w:t>책임과</w:t>
      </w:r>
      <w:r>
        <w:rPr>
          <w:rFonts w:hint="eastAsia"/>
        </w:rPr>
        <w:t xml:space="preserve"> </w:t>
      </w:r>
      <w:r>
        <w:rPr>
          <w:rFonts w:hint="eastAsia"/>
        </w:rPr>
        <w:t>통제권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불일치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발생하므로</w:t>
      </w:r>
      <w:r>
        <w:rPr>
          <w:rFonts w:hint="eastAsia"/>
        </w:rPr>
        <w:t xml:space="preserve"> </w:t>
      </w:r>
      <w:r>
        <w:rPr>
          <w:rFonts w:hint="eastAsia"/>
        </w:rPr>
        <w:t>수용하기</w:t>
      </w:r>
      <w:r>
        <w:rPr>
          <w:rFonts w:hint="eastAsia"/>
        </w:rPr>
        <w:t xml:space="preserve"> </w:t>
      </w:r>
      <w:r>
        <w:rPr>
          <w:rFonts w:hint="eastAsia"/>
        </w:rPr>
        <w:t>곤란합니다</w:t>
      </w:r>
      <w:r w:rsidR="007C0DCF">
        <w:rPr>
          <w:rFonts w:hint="eastAsia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8A25FC" w15:done="0"/>
  <w15:commentEx w15:paraId="6DA61AE8" w15:done="0"/>
  <w15:commentEx w15:paraId="6502C07D" w15:done="0"/>
  <w15:commentEx w15:paraId="749EBC04" w15:done="0"/>
  <w15:commentEx w15:paraId="4166CB08" w15:done="0"/>
  <w15:commentEx w15:paraId="3989C8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77C6CA" w16cex:dateUtc="2026-04-01T07:31:00Z"/>
  <w16cex:commentExtensible w16cex:durableId="2D77C786" w16cex:dateUtc="2026-04-01T07:34:00Z"/>
  <w16cex:commentExtensible w16cex:durableId="2D77C8DC" w16cex:dateUtc="2026-04-01T07:39:00Z"/>
  <w16cex:commentExtensible w16cex:durableId="2D77C929" w16cex:dateUtc="2026-04-01T07:41:00Z"/>
  <w16cex:commentExtensible w16cex:durableId="2D77D075" w16cex:dateUtc="2026-04-01T08:12:00Z"/>
  <w16cex:commentExtensible w16cex:durableId="2D77D9D1" w16cex:dateUtc="2026-04-01T08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C7F1C0E" w16cid:durableId="2D77C6CA"/>
  <w16cid:commentId w16cid:paraId="4806454A" w16cid:durableId="2D77C786"/>
  <w16cid:commentId w16cid:paraId="163D244A" w16cid:durableId="2D77C8DC"/>
  <w16cid:commentId w16cid:paraId="311C5968" w16cid:durableId="2D77C929"/>
  <w16cid:commentId w16cid:paraId="42A51881" w16cid:durableId="2D77D075"/>
  <w16cid:commentId w16cid:paraId="3989C841" w16cid:durableId="2D77D9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D31068" w14:textId="77777777" w:rsidR="00353138" w:rsidRDefault="00353138">
      <w:pPr>
        <w:spacing w:before="0" w:line="240" w:lineRule="auto"/>
      </w:pPr>
      <w:r>
        <w:separator/>
      </w:r>
    </w:p>
  </w:endnote>
  <w:endnote w:type="continuationSeparator" w:id="0">
    <w:p w14:paraId="32B0FA78" w14:textId="77777777" w:rsidR="00353138" w:rsidRDefault="0035313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명조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altName w:val="HY그래픽M"/>
    <w:charset w:val="81"/>
    <w:family w:val="roman"/>
    <w:pitch w:val="variable"/>
    <w:sig w:usb0="00000001" w:usb1="09060000" w:usb2="00000010" w:usb3="00000000" w:csb0="00080000" w:csb1="00000000"/>
  </w:font>
  <w:font w:name="Haansoft20Batang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BC7485" w14:textId="6CAC4D71" w:rsidR="00687A2F" w:rsidRPr="00687A2F" w:rsidRDefault="00687A2F" w:rsidP="00687A2F">
    <w:pPr>
      <w:tabs>
        <w:tab w:val="center" w:pos="4252"/>
        <w:tab w:val="right" w:pos="8504"/>
      </w:tabs>
      <w:snapToGrid w:val="0"/>
      <w:jc w:val="right"/>
      <w:rPr>
        <w:rFonts w:eastAsia="바탕"/>
      </w:rPr>
    </w:pPr>
    <w:r w:rsidRPr="00687A2F">
      <w:rPr>
        <w:rFonts w:eastAsia="바탕"/>
        <w:noProof/>
      </w:rPr>
      <w:drawing>
        <wp:anchor distT="0" distB="0" distL="114300" distR="114300" simplePos="0" relativeHeight="251659264" behindDoc="0" locked="0" layoutInCell="1" allowOverlap="1" wp14:anchorId="5A28A00F" wp14:editId="63914FC4">
          <wp:simplePos x="0" y="0"/>
          <wp:positionH relativeFrom="column">
            <wp:posOffset>-14605</wp:posOffset>
          </wp:positionH>
          <wp:positionV relativeFrom="paragraph">
            <wp:posOffset>5715</wp:posOffset>
          </wp:positionV>
          <wp:extent cx="1257300" cy="360147"/>
          <wp:effectExtent l="0" t="0" r="0" b="1905"/>
          <wp:wrapNone/>
          <wp:docPr id="1530266509" name="그림 2" descr="LIGNEX1 시그니처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IGNEX1 시그니처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01" t="36788" r="24123" b="37034"/>
                  <a:stretch>
                    <a:fillRect/>
                  </a:stretch>
                </pic:blipFill>
                <pic:spPr bwMode="auto">
                  <a:xfrm>
                    <a:off x="0" y="0"/>
                    <a:ext cx="1261529" cy="3613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87A2F">
      <w:rPr>
        <w:rFonts w:eastAsia="바탕"/>
      </w:rPr>
      <w:fldChar w:fldCharType="begin"/>
    </w:r>
    <w:r w:rsidRPr="00687A2F">
      <w:rPr>
        <w:rFonts w:eastAsia="바탕"/>
      </w:rPr>
      <w:instrText xml:space="preserve">page  \* Mergeformat </w:instrText>
    </w:r>
    <w:r w:rsidRPr="00687A2F">
      <w:rPr>
        <w:rFonts w:eastAsia="바탕"/>
      </w:rPr>
      <w:fldChar w:fldCharType="separate"/>
    </w:r>
    <w:r w:rsidR="00BF41FC">
      <w:rPr>
        <w:rFonts w:eastAsia="바탕"/>
        <w:noProof/>
      </w:rPr>
      <w:t>6</w:t>
    </w:r>
    <w:r w:rsidRPr="00687A2F">
      <w:rPr>
        <w:rFonts w:eastAsia="바탕"/>
        <w:noProof/>
      </w:rPr>
      <w:fldChar w:fldCharType="end"/>
    </w:r>
    <w:r w:rsidRPr="00687A2F">
      <w:rPr>
        <w:rFonts w:eastAsia="바탕" w:hint="eastAsia"/>
        <w:noProof/>
      </w:rPr>
      <w:t xml:space="preserve"> </w:t>
    </w:r>
    <w:r w:rsidRPr="00687A2F">
      <w:rPr>
        <w:rFonts w:eastAsia="바탕"/>
      </w:rPr>
      <w:t>/</w:t>
    </w:r>
    <w:r w:rsidRPr="00687A2F">
      <w:rPr>
        <w:rFonts w:eastAsia="바탕" w:hint="eastAsia"/>
      </w:rPr>
      <w:t xml:space="preserve"> </w:t>
    </w:r>
    <w:r w:rsidRPr="00687A2F">
      <w:rPr>
        <w:rFonts w:eastAsia="바탕"/>
      </w:rPr>
      <w:fldChar w:fldCharType="begin"/>
    </w:r>
    <w:r w:rsidRPr="00687A2F">
      <w:rPr>
        <w:rFonts w:eastAsia="바탕"/>
      </w:rPr>
      <w:instrText xml:space="preserve">numpages  \* Mergeformat </w:instrText>
    </w:r>
    <w:r w:rsidRPr="00687A2F">
      <w:rPr>
        <w:rFonts w:eastAsia="바탕"/>
      </w:rPr>
      <w:fldChar w:fldCharType="separate"/>
    </w:r>
    <w:r w:rsidR="00BF41FC">
      <w:rPr>
        <w:rFonts w:eastAsia="바탕"/>
        <w:noProof/>
      </w:rPr>
      <w:t>9</w:t>
    </w:r>
    <w:r w:rsidRPr="00687A2F">
      <w:rPr>
        <w:rFonts w:eastAsia="바탕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B2D9B" w14:textId="77777777" w:rsidR="00433DAB" w:rsidRPr="00423E33" w:rsidRDefault="00433DAB" w:rsidP="00423E3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FBB4A" w14:textId="77777777" w:rsidR="00353138" w:rsidRDefault="00353138">
      <w:pPr>
        <w:spacing w:before="0" w:line="240" w:lineRule="auto"/>
      </w:pPr>
      <w:r>
        <w:separator/>
      </w:r>
    </w:p>
  </w:footnote>
  <w:footnote w:type="continuationSeparator" w:id="0">
    <w:p w14:paraId="40DCC4D4" w14:textId="77777777" w:rsidR="00353138" w:rsidRDefault="0035313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82FB05" w14:textId="656B7DD6" w:rsidR="001123F6" w:rsidRDefault="001123F6">
    <w:pPr>
      <w:pStyle w:val="ac"/>
    </w:pPr>
    <w:r>
      <w:rPr>
        <w:b/>
        <w:bCs/>
        <w:noProof/>
        <w:sz w:val="32"/>
        <w:szCs w:val="32"/>
      </w:rPr>
      <w:drawing>
        <wp:inline distT="0" distB="0" distL="0" distR="0" wp14:anchorId="0C4EB0A1" wp14:editId="41DAD7F8">
          <wp:extent cx="1256044" cy="416958"/>
          <wp:effectExtent l="0" t="0" r="0" b="0"/>
          <wp:docPr id="1748998076" name="그림 1" descr="폰트, 그래픽, 로고, 상징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145224" name="그림 1" descr="폰트, 그래픽, 로고, 상징이(가) 표시된 사진&#10;&#10;AI 생성 콘텐츠는 정확하지 않을 수 있습니다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1606" cy="422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44EB1D" w14:textId="77777777" w:rsidR="001123F6" w:rsidRDefault="001123F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9FCE0" w14:textId="6B9192FD" w:rsidR="001123F6" w:rsidRDefault="001123F6">
    <w:pPr>
      <w:pStyle w:val="ac"/>
    </w:pPr>
    <w:r>
      <w:rPr>
        <w:b/>
        <w:bCs/>
        <w:noProof/>
        <w:sz w:val="32"/>
        <w:szCs w:val="32"/>
      </w:rPr>
      <w:drawing>
        <wp:inline distT="0" distB="0" distL="0" distR="0" wp14:anchorId="4AC0E5F3" wp14:editId="654286CC">
          <wp:extent cx="1256044" cy="416958"/>
          <wp:effectExtent l="0" t="0" r="0" b="0"/>
          <wp:docPr id="1043768794" name="그림 1" descr="폰트, 그래픽, 로고, 상징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145224" name="그림 1" descr="폰트, 그래픽, 로고, 상징이(가) 표시된 사진&#10;&#10;AI 생성 콘텐츠는 정확하지 않을 수 있습니다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1606" cy="422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6A36AD" w14:textId="77777777" w:rsidR="00433DAB" w:rsidRPr="00423E33" w:rsidRDefault="00433DAB" w:rsidP="00423E33">
    <w:pPr>
      <w:pStyle w:val="ac"/>
      <w:rPr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052C97" w14:textId="77777777" w:rsidR="00433DAB" w:rsidRDefault="00433DAB">
    <w:pPr>
      <w:pStyle w:val="ac"/>
      <w:jc w:val="right"/>
    </w:pPr>
    <w:r>
      <w:rPr>
        <w:rFonts w:hint="eastAsia"/>
      </w:rPr>
      <w:t>Yoon &amp; Yang 2004</w:t>
    </w:r>
    <w:r>
      <w:rPr>
        <w:rFonts w:hint="eastAsia"/>
      </w:rPr>
      <w:t>년</w:t>
    </w:r>
    <w:r>
      <w:rPr>
        <w:rFonts w:hint="eastAsia"/>
      </w:rPr>
      <w:t xml:space="preserve"> 12</w:t>
    </w:r>
    <w:r>
      <w:rPr>
        <w:rFonts w:hint="eastAsia"/>
      </w:rPr>
      <w:t>월</w:t>
    </w:r>
    <w:r>
      <w:rPr>
        <w:rFonts w:hint="eastAsia"/>
      </w:rPr>
      <w:t xml:space="preserve"> 27</w:t>
    </w:r>
    <w:r>
      <w:rPr>
        <w:rFonts w:hint="eastAsia"/>
      </w:rPr>
      <w:t>일자</w:t>
    </w:r>
    <w:r>
      <w:rPr>
        <w:rFonts w:hint="eastAsia"/>
      </w:rPr>
      <w:t xml:space="preserve"> </w:t>
    </w:r>
    <w:r>
      <w:rPr>
        <w:rFonts w:hint="eastAsia"/>
      </w:rPr>
      <w:t>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31B96"/>
    <w:multiLevelType w:val="hybridMultilevel"/>
    <w:tmpl w:val="02E46008"/>
    <w:lvl w:ilvl="0" w:tplc="2D78B6A4">
      <w:start w:val="1"/>
      <w:numFmt w:val="decimalEnclosedCircle"/>
      <w:pStyle w:val="a"/>
      <w:lvlText w:val="%1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FE16C3B"/>
    <w:multiLevelType w:val="multilevel"/>
    <w:tmpl w:val="7F6E2678"/>
    <w:lvl w:ilvl="0">
      <w:start w:val="1"/>
      <w:numFmt w:val="decimal"/>
      <w:pStyle w:val="-1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-2"/>
      <w:lvlText w:val="%2."/>
      <w:lvlJc w:val="left"/>
      <w:pPr>
        <w:tabs>
          <w:tab w:val="num" w:pos="709"/>
        </w:tabs>
        <w:ind w:left="0" w:firstLine="255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-3"/>
      <w:lvlText w:val="(%3)"/>
      <w:lvlJc w:val="left"/>
      <w:pPr>
        <w:tabs>
          <w:tab w:val="num" w:pos="964"/>
        </w:tabs>
        <w:ind w:left="0" w:firstLine="51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-4"/>
      <w:lvlText w:val="(%4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4">
      <w:start w:val="1"/>
      <w:numFmt w:val="decimal"/>
      <w:pStyle w:val="-5"/>
      <w:lvlText w:val="%5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5">
      <w:start w:val="1"/>
      <w:numFmt w:val="ganada"/>
      <w:pStyle w:val="-6"/>
      <w:lvlText w:val="%6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6">
      <w:start w:val="1"/>
      <w:numFmt w:val="decimalEnclosedCircle"/>
      <w:pStyle w:val="-7"/>
      <w:lvlText w:val="%7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7">
      <w:start w:val="1"/>
      <w:numFmt w:val="none"/>
      <w:lvlRestart w:val="0"/>
      <w:lvlText w:val="%8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3402"/>
        </w:tabs>
        <w:ind w:left="3402" w:hanging="1871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0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294457C4"/>
    <w:multiLevelType w:val="hybridMultilevel"/>
    <w:tmpl w:val="7D4C6178"/>
    <w:lvl w:ilvl="0" w:tplc="333E2150">
      <w:start w:val="1"/>
      <w:numFmt w:val="bullet"/>
      <w:pStyle w:val="a1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DC218AD"/>
    <w:multiLevelType w:val="hybridMultilevel"/>
    <w:tmpl w:val="89B46226"/>
    <w:lvl w:ilvl="0" w:tplc="8D9C2996">
      <w:start w:val="1"/>
      <w:numFmt w:val="decimal"/>
      <w:pStyle w:val="a2"/>
      <w:lvlText w:val="제  %1  장"/>
      <w:lvlJc w:val="left"/>
      <w:pPr>
        <w:tabs>
          <w:tab w:val="num" w:pos="1440"/>
        </w:tabs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0"/>
        </w:tabs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0"/>
        </w:tabs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0"/>
        </w:tabs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0"/>
        </w:tabs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0"/>
        </w:tabs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0"/>
        </w:tabs>
        <w:ind w:left="4360" w:hanging="400"/>
      </w:pPr>
    </w:lvl>
  </w:abstractNum>
  <w:abstractNum w:abstractNumId="6" w15:restartNumberingAfterBreak="0">
    <w:nsid w:val="39AC3430"/>
    <w:multiLevelType w:val="multilevel"/>
    <w:tmpl w:val="361078E0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2"/>
      <w:lvlText w:val="%2."/>
      <w:lvlJc w:val="left"/>
      <w:pPr>
        <w:tabs>
          <w:tab w:val="num" w:pos="709"/>
        </w:tabs>
        <w:ind w:left="709" w:hanging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(%3)"/>
      <w:lvlJc w:val="left"/>
      <w:pPr>
        <w:tabs>
          <w:tab w:val="num" w:pos="964"/>
        </w:tabs>
        <w:ind w:left="964" w:hanging="454"/>
      </w:pPr>
      <w:rPr>
        <w:rFonts w:hint="eastAsia"/>
        <w:b/>
        <w:i w:val="0"/>
      </w:rPr>
    </w:lvl>
    <w:lvl w:ilvl="3">
      <w:start w:val="1"/>
      <w:numFmt w:val="ganada"/>
      <w:pStyle w:val="4"/>
      <w:lvlText w:val="(%4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4">
      <w:start w:val="1"/>
      <w:numFmt w:val="decimal"/>
      <w:pStyle w:val="5"/>
      <w:lvlText w:val="%5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5">
      <w:start w:val="1"/>
      <w:numFmt w:val="ganada"/>
      <w:pStyle w:val="6"/>
      <w:lvlText w:val="%6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49226EA3"/>
    <w:multiLevelType w:val="hybridMultilevel"/>
    <w:tmpl w:val="1548AE20"/>
    <w:lvl w:ilvl="0" w:tplc="B4CEC30E">
      <w:start w:val="1"/>
      <w:numFmt w:val="decimal"/>
      <w:pStyle w:val="a3"/>
      <w:lvlText w:val="제  %1  조"/>
      <w:lvlJc w:val="left"/>
      <w:pPr>
        <w:tabs>
          <w:tab w:val="num" w:pos="1080"/>
        </w:tabs>
        <w:ind w:left="360" w:hanging="360"/>
      </w:pPr>
      <w:rPr>
        <w:rFonts w:ascii="Times New Roman" w:hAnsi="Times New Roman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4C9E0780"/>
    <w:multiLevelType w:val="hybridMultilevel"/>
    <w:tmpl w:val="E87C5C7C"/>
    <w:lvl w:ilvl="0" w:tplc="E312A850">
      <w:start w:val="1"/>
      <w:numFmt w:val="bullet"/>
      <w:pStyle w:val="a4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1" w15:restartNumberingAfterBreak="0">
    <w:nsid w:val="59567470"/>
    <w:multiLevelType w:val="multilevel"/>
    <w:tmpl w:val="97065F3A"/>
    <w:lvl w:ilvl="0">
      <w:start w:val="1"/>
      <w:numFmt w:val="decimal"/>
      <w:pStyle w:val="10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  <w:lvl w:ilvl="1">
      <w:start w:val="1"/>
      <w:numFmt w:val="ganada"/>
      <w:pStyle w:val="20"/>
      <w:lvlText w:val="%2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2">
      <w:start w:val="1"/>
      <w:numFmt w:val="decimal"/>
      <w:pStyle w:val="30"/>
      <w:lvlText w:val="(%3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3">
      <w:start w:val="1"/>
      <w:numFmt w:val="ganada"/>
      <w:pStyle w:val="40"/>
      <w:lvlText w:val="(%4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4">
      <w:start w:val="1"/>
      <w:numFmt w:val="decimal"/>
      <w:pStyle w:val="50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pStyle w:val="70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612B6C9C"/>
    <w:multiLevelType w:val="hybridMultilevel"/>
    <w:tmpl w:val="5560DD92"/>
    <w:lvl w:ilvl="0" w:tplc="8DBA81A0">
      <w:start w:val="2029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6476F42"/>
    <w:multiLevelType w:val="hybridMultilevel"/>
    <w:tmpl w:val="91B08556"/>
    <w:lvl w:ilvl="0" w:tplc="C7A0EF14">
      <w:start w:val="2029"/>
      <w:numFmt w:val="bullet"/>
      <w:lvlText w:val="-"/>
      <w:lvlJc w:val="left"/>
      <w:pPr>
        <w:ind w:left="452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2" w:hanging="400"/>
      </w:pPr>
      <w:rPr>
        <w:rFonts w:ascii="Wingdings" w:hAnsi="Wingdings" w:hint="default"/>
      </w:rPr>
    </w:lvl>
  </w:abstractNum>
  <w:abstractNum w:abstractNumId="14" w15:restartNumberingAfterBreak="0">
    <w:nsid w:val="66C15235"/>
    <w:multiLevelType w:val="multilevel"/>
    <w:tmpl w:val="03E25CBC"/>
    <w:lvl w:ilvl="0">
      <w:start w:val="1"/>
      <w:numFmt w:val="decimal"/>
      <w:pStyle w:val="-10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-20"/>
      <w:lvlText w:val="%2.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-30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-40"/>
      <w:lvlText w:val="(%4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4">
      <w:start w:val="1"/>
      <w:numFmt w:val="decimal"/>
      <w:pStyle w:val="-50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60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pStyle w:val="-70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5" w15:restartNumberingAfterBreak="0">
    <w:nsid w:val="6DAB09E8"/>
    <w:multiLevelType w:val="hybridMultilevel"/>
    <w:tmpl w:val="8F5E8752"/>
    <w:lvl w:ilvl="0" w:tplc="01D00784">
      <w:start w:val="2029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0A121EA"/>
    <w:multiLevelType w:val="multilevel"/>
    <w:tmpl w:val="BBBCA928"/>
    <w:lvl w:ilvl="0">
      <w:start w:val="1"/>
      <w:numFmt w:val="none"/>
      <w:pStyle w:val="11"/>
      <w:lvlText w:val=""/>
      <w:lvlJc w:val="left"/>
      <w:pPr>
        <w:tabs>
          <w:tab w:val="num" w:pos="360"/>
        </w:tabs>
        <w:ind w:left="0" w:firstLine="0"/>
      </w:pPr>
      <w:rPr>
        <w:rFonts w:ascii="명조" w:eastAsia="바탕체" w:hAnsi="명조" w:hint="default"/>
        <w:b/>
        <w:i w:val="0"/>
        <w:sz w:val="24"/>
      </w:rPr>
    </w:lvl>
    <w:lvl w:ilvl="1">
      <w:start w:val="1"/>
      <w:numFmt w:val="decimal"/>
      <w:pStyle w:val="21"/>
      <w:lvlText w:val="제  %2  장"/>
      <w:lvlJc w:val="left"/>
      <w:pPr>
        <w:tabs>
          <w:tab w:val="num" w:pos="1418"/>
        </w:tabs>
        <w:ind w:left="0" w:firstLine="0"/>
      </w:pPr>
      <w:rPr>
        <w:rFonts w:ascii="Times New Roman" w:eastAsia="바탕" w:hAnsi="Times New Roman" w:cs="Times New Roman" w:hint="default"/>
        <w:b/>
        <w:i w:val="0"/>
        <w:sz w:val="24"/>
      </w:rPr>
    </w:lvl>
    <w:lvl w:ilvl="2">
      <w:start w:val="1"/>
      <w:numFmt w:val="decimal"/>
      <w:pStyle w:val="31"/>
      <w:lvlText w:val="제  %3  절"/>
      <w:lvlJc w:val="left"/>
      <w:pPr>
        <w:tabs>
          <w:tab w:val="num" w:pos="1080"/>
        </w:tabs>
        <w:ind w:left="0" w:firstLine="0"/>
      </w:pPr>
      <w:rPr>
        <w:rFonts w:ascii="명조" w:eastAsia="굴림" w:hAnsi="명조" w:hint="default"/>
        <w:b/>
        <w:i w:val="0"/>
        <w:sz w:val="22"/>
      </w:rPr>
    </w:lvl>
    <w:lvl w:ilvl="3">
      <w:start w:val="1"/>
      <w:numFmt w:val="decimal"/>
      <w:pStyle w:val="41"/>
      <w:lvlText w:val="제  %4  관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Restart w:val="2"/>
      <w:pStyle w:val="51"/>
      <w:lvlText w:val="제 %5 조"/>
      <w:lvlJc w:val="left"/>
      <w:pPr>
        <w:tabs>
          <w:tab w:val="num" w:pos="1191"/>
        </w:tabs>
        <w:ind w:left="0" w:firstLine="0"/>
      </w:pPr>
      <w:rPr>
        <w:rFonts w:ascii="Times New Roman" w:eastAsia="바탕" w:hAnsi="Times New Roman" w:cs="Times New Roman" w:hint="default"/>
        <w:b/>
        <w:i w:val="0"/>
        <w:sz w:val="22"/>
      </w:rPr>
    </w:lvl>
    <w:lvl w:ilvl="5">
      <w:start w:val="1"/>
      <w:numFmt w:val="decimal"/>
      <w:pStyle w:val="61"/>
      <w:lvlText w:val="(%6)"/>
      <w:lvlJc w:val="left"/>
      <w:pPr>
        <w:tabs>
          <w:tab w:val="num" w:pos="397"/>
        </w:tabs>
        <w:ind w:left="397" w:hanging="397"/>
      </w:pPr>
      <w:rPr>
        <w:rFonts w:ascii="Times New Roman" w:eastAsia="바탕" w:hAnsi="Times New Roman" w:cs="Times New Roman" w:hint="default"/>
        <w:b w:val="0"/>
        <w:i w:val="0"/>
        <w:sz w:val="22"/>
      </w:rPr>
    </w:lvl>
    <w:lvl w:ilvl="6">
      <w:start w:val="1"/>
      <w:numFmt w:val="decimal"/>
      <w:pStyle w:val="71"/>
      <w:lvlText w:val="%7."/>
      <w:lvlJc w:val="left"/>
      <w:pPr>
        <w:tabs>
          <w:tab w:val="num" w:pos="823"/>
        </w:tabs>
        <w:ind w:left="823" w:hanging="397"/>
      </w:pPr>
      <w:rPr>
        <w:rFonts w:ascii="Times New Roman" w:eastAsia="바탕" w:hAnsi="Times New Roman" w:cs="Times New Roman" w:hint="default"/>
        <w:b w:val="0"/>
        <w:i w:val="0"/>
        <w:sz w:val="22"/>
      </w:rPr>
    </w:lvl>
    <w:lvl w:ilvl="7">
      <w:start w:val="1"/>
      <w:numFmt w:val="ganada"/>
      <w:pStyle w:val="8"/>
      <w:lvlText w:val="%8."/>
      <w:lvlJc w:val="left"/>
      <w:pPr>
        <w:tabs>
          <w:tab w:val="num" w:pos="1191"/>
        </w:tabs>
        <w:ind w:left="1191" w:hanging="397"/>
      </w:pPr>
      <w:rPr>
        <w:rFonts w:ascii="바탕" w:eastAsia="바탕" w:hAnsi="바탕" w:hint="default"/>
        <w:b w:val="0"/>
        <w:i w:val="0"/>
        <w:sz w:val="22"/>
        <w:lang w:val="en-US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num w:numId="1">
    <w:abstractNumId w:val="7"/>
  </w:num>
  <w:num w:numId="2">
    <w:abstractNumId w:val="5"/>
  </w:num>
  <w:num w:numId="3">
    <w:abstractNumId w:val="16"/>
  </w:num>
  <w:num w:numId="4">
    <w:abstractNumId w:val="0"/>
  </w:num>
  <w:num w:numId="5">
    <w:abstractNumId w:val="11"/>
  </w:num>
  <w:num w:numId="6">
    <w:abstractNumId w:val="14"/>
  </w:num>
  <w:num w:numId="7">
    <w:abstractNumId w:val="6"/>
  </w:num>
  <w:num w:numId="8">
    <w:abstractNumId w:val="1"/>
  </w:num>
  <w:num w:numId="9">
    <w:abstractNumId w:val="8"/>
  </w:num>
  <w:num w:numId="10">
    <w:abstractNumId w:val="10"/>
  </w:num>
  <w:num w:numId="11">
    <w:abstractNumId w:val="3"/>
  </w:num>
  <w:num w:numId="12">
    <w:abstractNumId w:val="4"/>
  </w:num>
  <w:num w:numId="13">
    <w:abstractNumId w:val="2"/>
  </w:num>
  <w:num w:numId="14">
    <w:abstractNumId w:val="9"/>
  </w:num>
  <w:num w:numId="15">
    <w:abstractNumId w:val="16"/>
  </w:num>
  <w:num w:numId="16">
    <w:abstractNumId w:val="16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6"/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16"/>
  </w:num>
  <w:num w:numId="28">
    <w:abstractNumId w:val="16"/>
  </w:num>
  <w:num w:numId="29">
    <w:abstractNumId w:val="16"/>
  </w:num>
  <w:num w:numId="30">
    <w:abstractNumId w:val="16"/>
  </w:num>
  <w:num w:numId="31">
    <w:abstractNumId w:val="16"/>
  </w:num>
  <w:num w:numId="32">
    <w:abstractNumId w:val="16"/>
  </w:num>
  <w:num w:numId="33">
    <w:abstractNumId w:val="15"/>
  </w:num>
  <w:num w:numId="34">
    <w:abstractNumId w:val="13"/>
  </w:num>
  <w:num w:numId="35">
    <w:abstractNumId w:val="12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aecheol Yun">
    <w15:presenceInfo w15:providerId="Windows Live" w15:userId="53ede19bbf430f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0"/>
  <w:doNotHyphenateCap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1A1"/>
    <w:rsid w:val="00000437"/>
    <w:rsid w:val="00001879"/>
    <w:rsid w:val="00001C7C"/>
    <w:rsid w:val="0000216F"/>
    <w:rsid w:val="00003338"/>
    <w:rsid w:val="0000487C"/>
    <w:rsid w:val="00004C26"/>
    <w:rsid w:val="00004C59"/>
    <w:rsid w:val="00004E6E"/>
    <w:rsid w:val="000056E7"/>
    <w:rsid w:val="00005BB2"/>
    <w:rsid w:val="000065F3"/>
    <w:rsid w:val="0000674D"/>
    <w:rsid w:val="00010B5A"/>
    <w:rsid w:val="00010C67"/>
    <w:rsid w:val="00010EEC"/>
    <w:rsid w:val="00010FBC"/>
    <w:rsid w:val="00011BE3"/>
    <w:rsid w:val="000138EF"/>
    <w:rsid w:val="00013A8B"/>
    <w:rsid w:val="00015047"/>
    <w:rsid w:val="00017BE1"/>
    <w:rsid w:val="00021C50"/>
    <w:rsid w:val="00021F36"/>
    <w:rsid w:val="00024F12"/>
    <w:rsid w:val="000260E6"/>
    <w:rsid w:val="0003041D"/>
    <w:rsid w:val="00030AF4"/>
    <w:rsid w:val="00031AAD"/>
    <w:rsid w:val="00033906"/>
    <w:rsid w:val="00035CCD"/>
    <w:rsid w:val="00035ECF"/>
    <w:rsid w:val="00035EEF"/>
    <w:rsid w:val="00036DE6"/>
    <w:rsid w:val="00037287"/>
    <w:rsid w:val="000404E5"/>
    <w:rsid w:val="00040958"/>
    <w:rsid w:val="00040CA1"/>
    <w:rsid w:val="000421FA"/>
    <w:rsid w:val="00042DE9"/>
    <w:rsid w:val="0004357A"/>
    <w:rsid w:val="00043D84"/>
    <w:rsid w:val="000452D1"/>
    <w:rsid w:val="0004561D"/>
    <w:rsid w:val="00045F73"/>
    <w:rsid w:val="0004696D"/>
    <w:rsid w:val="00046C39"/>
    <w:rsid w:val="00047C68"/>
    <w:rsid w:val="00050024"/>
    <w:rsid w:val="00051370"/>
    <w:rsid w:val="000538F1"/>
    <w:rsid w:val="000549ED"/>
    <w:rsid w:val="00055B4D"/>
    <w:rsid w:val="000564B1"/>
    <w:rsid w:val="000568ED"/>
    <w:rsid w:val="00061390"/>
    <w:rsid w:val="000623C6"/>
    <w:rsid w:val="00062B6D"/>
    <w:rsid w:val="00063773"/>
    <w:rsid w:val="000644EA"/>
    <w:rsid w:val="000647AD"/>
    <w:rsid w:val="00070841"/>
    <w:rsid w:val="0007330F"/>
    <w:rsid w:val="0007609B"/>
    <w:rsid w:val="000762D2"/>
    <w:rsid w:val="000764F5"/>
    <w:rsid w:val="000768B4"/>
    <w:rsid w:val="0007743E"/>
    <w:rsid w:val="00080BEB"/>
    <w:rsid w:val="00081A26"/>
    <w:rsid w:val="000845F5"/>
    <w:rsid w:val="0008477D"/>
    <w:rsid w:val="00085297"/>
    <w:rsid w:val="00087074"/>
    <w:rsid w:val="00087502"/>
    <w:rsid w:val="00093E4A"/>
    <w:rsid w:val="00093FE2"/>
    <w:rsid w:val="00094275"/>
    <w:rsid w:val="00094692"/>
    <w:rsid w:val="00094921"/>
    <w:rsid w:val="00095248"/>
    <w:rsid w:val="000957F5"/>
    <w:rsid w:val="00095B2B"/>
    <w:rsid w:val="00095BF4"/>
    <w:rsid w:val="0009703D"/>
    <w:rsid w:val="000970EE"/>
    <w:rsid w:val="000A3340"/>
    <w:rsid w:val="000A3D8C"/>
    <w:rsid w:val="000A49F9"/>
    <w:rsid w:val="000A4B0F"/>
    <w:rsid w:val="000A6C43"/>
    <w:rsid w:val="000A73CE"/>
    <w:rsid w:val="000A7E23"/>
    <w:rsid w:val="000B0D8C"/>
    <w:rsid w:val="000B178C"/>
    <w:rsid w:val="000B319B"/>
    <w:rsid w:val="000B3597"/>
    <w:rsid w:val="000B3DFA"/>
    <w:rsid w:val="000B4F17"/>
    <w:rsid w:val="000B50EF"/>
    <w:rsid w:val="000C0690"/>
    <w:rsid w:val="000C0824"/>
    <w:rsid w:val="000C0EFC"/>
    <w:rsid w:val="000C15D7"/>
    <w:rsid w:val="000C4CD2"/>
    <w:rsid w:val="000C7820"/>
    <w:rsid w:val="000D0C52"/>
    <w:rsid w:val="000D0CA0"/>
    <w:rsid w:val="000D1831"/>
    <w:rsid w:val="000D1D8F"/>
    <w:rsid w:val="000D1FD9"/>
    <w:rsid w:val="000D20DA"/>
    <w:rsid w:val="000D26AB"/>
    <w:rsid w:val="000D5396"/>
    <w:rsid w:val="000D7953"/>
    <w:rsid w:val="000E1349"/>
    <w:rsid w:val="000E1AC0"/>
    <w:rsid w:val="000E1DE9"/>
    <w:rsid w:val="000E2103"/>
    <w:rsid w:val="000E29E4"/>
    <w:rsid w:val="000E433F"/>
    <w:rsid w:val="000E59A4"/>
    <w:rsid w:val="000E72FC"/>
    <w:rsid w:val="000F0AFC"/>
    <w:rsid w:val="000F1CB9"/>
    <w:rsid w:val="000F2199"/>
    <w:rsid w:val="000F2512"/>
    <w:rsid w:val="000F2C66"/>
    <w:rsid w:val="000F7E36"/>
    <w:rsid w:val="00106268"/>
    <w:rsid w:val="00106694"/>
    <w:rsid w:val="00107BB6"/>
    <w:rsid w:val="0011003F"/>
    <w:rsid w:val="001123F6"/>
    <w:rsid w:val="00112D0D"/>
    <w:rsid w:val="00113831"/>
    <w:rsid w:val="00113DB7"/>
    <w:rsid w:val="00115346"/>
    <w:rsid w:val="0011635A"/>
    <w:rsid w:val="001178D5"/>
    <w:rsid w:val="00120173"/>
    <w:rsid w:val="00120667"/>
    <w:rsid w:val="0012082A"/>
    <w:rsid w:val="00120849"/>
    <w:rsid w:val="001212A5"/>
    <w:rsid w:val="001224F7"/>
    <w:rsid w:val="00122C35"/>
    <w:rsid w:val="00122CF2"/>
    <w:rsid w:val="001237C5"/>
    <w:rsid w:val="001249FB"/>
    <w:rsid w:val="00127DF0"/>
    <w:rsid w:val="001345D4"/>
    <w:rsid w:val="001406FE"/>
    <w:rsid w:val="001418D6"/>
    <w:rsid w:val="0014220F"/>
    <w:rsid w:val="001429A0"/>
    <w:rsid w:val="00142A4A"/>
    <w:rsid w:val="0014479C"/>
    <w:rsid w:val="0014499F"/>
    <w:rsid w:val="00146E8A"/>
    <w:rsid w:val="0014789E"/>
    <w:rsid w:val="00147E4B"/>
    <w:rsid w:val="001506C5"/>
    <w:rsid w:val="00151A91"/>
    <w:rsid w:val="00151F25"/>
    <w:rsid w:val="00152F5E"/>
    <w:rsid w:val="00154243"/>
    <w:rsid w:val="00155990"/>
    <w:rsid w:val="00155C15"/>
    <w:rsid w:val="00161980"/>
    <w:rsid w:val="00161A00"/>
    <w:rsid w:val="00165D68"/>
    <w:rsid w:val="00170147"/>
    <w:rsid w:val="00171A0F"/>
    <w:rsid w:val="001725D1"/>
    <w:rsid w:val="001726D6"/>
    <w:rsid w:val="00173D92"/>
    <w:rsid w:val="001745FF"/>
    <w:rsid w:val="00174AF3"/>
    <w:rsid w:val="00174B1F"/>
    <w:rsid w:val="001755A9"/>
    <w:rsid w:val="00176985"/>
    <w:rsid w:val="00176ED9"/>
    <w:rsid w:val="00177AB8"/>
    <w:rsid w:val="00177F82"/>
    <w:rsid w:val="001800E5"/>
    <w:rsid w:val="001802B5"/>
    <w:rsid w:val="0018245D"/>
    <w:rsid w:val="0018495A"/>
    <w:rsid w:val="001858F7"/>
    <w:rsid w:val="001868AD"/>
    <w:rsid w:val="00186C4E"/>
    <w:rsid w:val="00187858"/>
    <w:rsid w:val="0019033A"/>
    <w:rsid w:val="00192A72"/>
    <w:rsid w:val="00192C4A"/>
    <w:rsid w:val="0019360C"/>
    <w:rsid w:val="00193D54"/>
    <w:rsid w:val="00193FC2"/>
    <w:rsid w:val="001953D0"/>
    <w:rsid w:val="00196426"/>
    <w:rsid w:val="001A03F9"/>
    <w:rsid w:val="001A098B"/>
    <w:rsid w:val="001A19EC"/>
    <w:rsid w:val="001A3448"/>
    <w:rsid w:val="001A3972"/>
    <w:rsid w:val="001A5797"/>
    <w:rsid w:val="001A669E"/>
    <w:rsid w:val="001B093D"/>
    <w:rsid w:val="001B1611"/>
    <w:rsid w:val="001B355C"/>
    <w:rsid w:val="001B4EFC"/>
    <w:rsid w:val="001B73C9"/>
    <w:rsid w:val="001C0874"/>
    <w:rsid w:val="001C153C"/>
    <w:rsid w:val="001C1C96"/>
    <w:rsid w:val="001C4F58"/>
    <w:rsid w:val="001C7318"/>
    <w:rsid w:val="001D0154"/>
    <w:rsid w:val="001D1191"/>
    <w:rsid w:val="001D2AF4"/>
    <w:rsid w:val="001D40AA"/>
    <w:rsid w:val="001D5910"/>
    <w:rsid w:val="001D5968"/>
    <w:rsid w:val="001D5C03"/>
    <w:rsid w:val="001D7E32"/>
    <w:rsid w:val="001E096B"/>
    <w:rsid w:val="001E1387"/>
    <w:rsid w:val="001E2D43"/>
    <w:rsid w:val="001E3C1A"/>
    <w:rsid w:val="001E41F3"/>
    <w:rsid w:val="001E4B7F"/>
    <w:rsid w:val="001E62EB"/>
    <w:rsid w:val="001E6E44"/>
    <w:rsid w:val="001E7FA1"/>
    <w:rsid w:val="001F1878"/>
    <w:rsid w:val="001F3E3B"/>
    <w:rsid w:val="001F40B8"/>
    <w:rsid w:val="001F58CE"/>
    <w:rsid w:val="001F6438"/>
    <w:rsid w:val="001F72B5"/>
    <w:rsid w:val="001F7838"/>
    <w:rsid w:val="001F7F30"/>
    <w:rsid w:val="00200411"/>
    <w:rsid w:val="002004A7"/>
    <w:rsid w:val="00201D14"/>
    <w:rsid w:val="002026D4"/>
    <w:rsid w:val="0020339D"/>
    <w:rsid w:val="00204987"/>
    <w:rsid w:val="00204F36"/>
    <w:rsid w:val="00205DBF"/>
    <w:rsid w:val="00206E5A"/>
    <w:rsid w:val="00206E68"/>
    <w:rsid w:val="00207342"/>
    <w:rsid w:val="00210D1D"/>
    <w:rsid w:val="00213224"/>
    <w:rsid w:val="0021332F"/>
    <w:rsid w:val="002136B2"/>
    <w:rsid w:val="00213BF7"/>
    <w:rsid w:val="002153C3"/>
    <w:rsid w:val="0021609B"/>
    <w:rsid w:val="00220A33"/>
    <w:rsid w:val="002215E7"/>
    <w:rsid w:val="00223A26"/>
    <w:rsid w:val="00224B74"/>
    <w:rsid w:val="002277C0"/>
    <w:rsid w:val="00227BA7"/>
    <w:rsid w:val="00232BA8"/>
    <w:rsid w:val="00234564"/>
    <w:rsid w:val="002348DF"/>
    <w:rsid w:val="00235033"/>
    <w:rsid w:val="00235229"/>
    <w:rsid w:val="002356C2"/>
    <w:rsid w:val="00235B02"/>
    <w:rsid w:val="0023665E"/>
    <w:rsid w:val="00236D07"/>
    <w:rsid w:val="0024021F"/>
    <w:rsid w:val="002434F8"/>
    <w:rsid w:val="00243AE8"/>
    <w:rsid w:val="0024593B"/>
    <w:rsid w:val="00246E43"/>
    <w:rsid w:val="00246FE7"/>
    <w:rsid w:val="0024744F"/>
    <w:rsid w:val="00250278"/>
    <w:rsid w:val="002515CC"/>
    <w:rsid w:val="00251FD8"/>
    <w:rsid w:val="0025431C"/>
    <w:rsid w:val="002543F2"/>
    <w:rsid w:val="00254776"/>
    <w:rsid w:val="00255A2B"/>
    <w:rsid w:val="002608E7"/>
    <w:rsid w:val="00262A3D"/>
    <w:rsid w:val="00262EF2"/>
    <w:rsid w:val="00264A48"/>
    <w:rsid w:val="00264F8C"/>
    <w:rsid w:val="002656E5"/>
    <w:rsid w:val="0026602A"/>
    <w:rsid w:val="00266D3F"/>
    <w:rsid w:val="00266E96"/>
    <w:rsid w:val="00273512"/>
    <w:rsid w:val="00274C14"/>
    <w:rsid w:val="00275029"/>
    <w:rsid w:val="00275D47"/>
    <w:rsid w:val="0027660D"/>
    <w:rsid w:val="00276753"/>
    <w:rsid w:val="002779B3"/>
    <w:rsid w:val="00281078"/>
    <w:rsid w:val="00282511"/>
    <w:rsid w:val="00282859"/>
    <w:rsid w:val="002829AF"/>
    <w:rsid w:val="0028410B"/>
    <w:rsid w:val="00284EE7"/>
    <w:rsid w:val="00284F3F"/>
    <w:rsid w:val="00285B70"/>
    <w:rsid w:val="0028663C"/>
    <w:rsid w:val="00286C11"/>
    <w:rsid w:val="002871F1"/>
    <w:rsid w:val="00291E16"/>
    <w:rsid w:val="0029222F"/>
    <w:rsid w:val="00292268"/>
    <w:rsid w:val="00292B61"/>
    <w:rsid w:val="00292C92"/>
    <w:rsid w:val="002932CB"/>
    <w:rsid w:val="00295D1A"/>
    <w:rsid w:val="00297A35"/>
    <w:rsid w:val="002A003C"/>
    <w:rsid w:val="002A2047"/>
    <w:rsid w:val="002A32B9"/>
    <w:rsid w:val="002A4E62"/>
    <w:rsid w:val="002A6E11"/>
    <w:rsid w:val="002A776C"/>
    <w:rsid w:val="002A7D7F"/>
    <w:rsid w:val="002B10D3"/>
    <w:rsid w:val="002B3847"/>
    <w:rsid w:val="002B4299"/>
    <w:rsid w:val="002B4F2A"/>
    <w:rsid w:val="002B5744"/>
    <w:rsid w:val="002B5CD8"/>
    <w:rsid w:val="002B6D63"/>
    <w:rsid w:val="002B6F83"/>
    <w:rsid w:val="002B798E"/>
    <w:rsid w:val="002C00CB"/>
    <w:rsid w:val="002C029E"/>
    <w:rsid w:val="002C0341"/>
    <w:rsid w:val="002C15F8"/>
    <w:rsid w:val="002C2CB0"/>
    <w:rsid w:val="002C7A82"/>
    <w:rsid w:val="002D03F0"/>
    <w:rsid w:val="002D10B9"/>
    <w:rsid w:val="002D1806"/>
    <w:rsid w:val="002D50C6"/>
    <w:rsid w:val="002D5A4D"/>
    <w:rsid w:val="002D7B85"/>
    <w:rsid w:val="002D7C76"/>
    <w:rsid w:val="002E00C8"/>
    <w:rsid w:val="002E0468"/>
    <w:rsid w:val="002E25B9"/>
    <w:rsid w:val="002E295C"/>
    <w:rsid w:val="002E2DB1"/>
    <w:rsid w:val="002E3326"/>
    <w:rsid w:val="002E7252"/>
    <w:rsid w:val="002E78B6"/>
    <w:rsid w:val="002F12AB"/>
    <w:rsid w:val="002F32D6"/>
    <w:rsid w:val="002F3682"/>
    <w:rsid w:val="002F4027"/>
    <w:rsid w:val="002F5069"/>
    <w:rsid w:val="002F5848"/>
    <w:rsid w:val="002F7F93"/>
    <w:rsid w:val="0030014E"/>
    <w:rsid w:val="00301B40"/>
    <w:rsid w:val="003039F7"/>
    <w:rsid w:val="00303E6F"/>
    <w:rsid w:val="00304D15"/>
    <w:rsid w:val="003056FD"/>
    <w:rsid w:val="003058A9"/>
    <w:rsid w:val="00306479"/>
    <w:rsid w:val="00306AF4"/>
    <w:rsid w:val="00307304"/>
    <w:rsid w:val="0031045E"/>
    <w:rsid w:val="00310690"/>
    <w:rsid w:val="00310DA7"/>
    <w:rsid w:val="00311B1F"/>
    <w:rsid w:val="00312D7C"/>
    <w:rsid w:val="00312FCD"/>
    <w:rsid w:val="00313C65"/>
    <w:rsid w:val="00316216"/>
    <w:rsid w:val="00316ED5"/>
    <w:rsid w:val="00316F86"/>
    <w:rsid w:val="00317E7A"/>
    <w:rsid w:val="00320034"/>
    <w:rsid w:val="0032069D"/>
    <w:rsid w:val="00321160"/>
    <w:rsid w:val="00321726"/>
    <w:rsid w:val="00322732"/>
    <w:rsid w:val="003232F5"/>
    <w:rsid w:val="00323317"/>
    <w:rsid w:val="00330C29"/>
    <w:rsid w:val="00331D63"/>
    <w:rsid w:val="00333840"/>
    <w:rsid w:val="00333B1C"/>
    <w:rsid w:val="00334617"/>
    <w:rsid w:val="00335672"/>
    <w:rsid w:val="00335687"/>
    <w:rsid w:val="003361FD"/>
    <w:rsid w:val="0033633C"/>
    <w:rsid w:val="00337529"/>
    <w:rsid w:val="00340293"/>
    <w:rsid w:val="00340E8A"/>
    <w:rsid w:val="003413F6"/>
    <w:rsid w:val="0034181D"/>
    <w:rsid w:val="00343226"/>
    <w:rsid w:val="00350429"/>
    <w:rsid w:val="0035068B"/>
    <w:rsid w:val="00350B93"/>
    <w:rsid w:val="00350D78"/>
    <w:rsid w:val="003518FB"/>
    <w:rsid w:val="00353138"/>
    <w:rsid w:val="0035327F"/>
    <w:rsid w:val="003539B8"/>
    <w:rsid w:val="00353DA2"/>
    <w:rsid w:val="003544EA"/>
    <w:rsid w:val="003549F9"/>
    <w:rsid w:val="00355313"/>
    <w:rsid w:val="00356070"/>
    <w:rsid w:val="00356DFE"/>
    <w:rsid w:val="00356F77"/>
    <w:rsid w:val="0035779B"/>
    <w:rsid w:val="00357B60"/>
    <w:rsid w:val="00360553"/>
    <w:rsid w:val="00362601"/>
    <w:rsid w:val="00362EBF"/>
    <w:rsid w:val="00364E7C"/>
    <w:rsid w:val="0036503F"/>
    <w:rsid w:val="0036553D"/>
    <w:rsid w:val="00365CF7"/>
    <w:rsid w:val="00366482"/>
    <w:rsid w:val="003721CE"/>
    <w:rsid w:val="00372D23"/>
    <w:rsid w:val="00373B38"/>
    <w:rsid w:val="00373C78"/>
    <w:rsid w:val="0037540C"/>
    <w:rsid w:val="003755D6"/>
    <w:rsid w:val="00375D9D"/>
    <w:rsid w:val="003762C4"/>
    <w:rsid w:val="003768CE"/>
    <w:rsid w:val="00381918"/>
    <w:rsid w:val="003824E4"/>
    <w:rsid w:val="00382A2B"/>
    <w:rsid w:val="003847AE"/>
    <w:rsid w:val="00385E29"/>
    <w:rsid w:val="003878C1"/>
    <w:rsid w:val="00387DBB"/>
    <w:rsid w:val="003916A8"/>
    <w:rsid w:val="00391FD7"/>
    <w:rsid w:val="00392262"/>
    <w:rsid w:val="00395F89"/>
    <w:rsid w:val="00396495"/>
    <w:rsid w:val="003966F5"/>
    <w:rsid w:val="00397817"/>
    <w:rsid w:val="00397C52"/>
    <w:rsid w:val="00397F43"/>
    <w:rsid w:val="003A1DE9"/>
    <w:rsid w:val="003A3591"/>
    <w:rsid w:val="003A40A0"/>
    <w:rsid w:val="003A4306"/>
    <w:rsid w:val="003A54D2"/>
    <w:rsid w:val="003A57DD"/>
    <w:rsid w:val="003A5897"/>
    <w:rsid w:val="003A6658"/>
    <w:rsid w:val="003A6BD9"/>
    <w:rsid w:val="003B0205"/>
    <w:rsid w:val="003B1A88"/>
    <w:rsid w:val="003B1D01"/>
    <w:rsid w:val="003B1FB6"/>
    <w:rsid w:val="003B1FDF"/>
    <w:rsid w:val="003B3D6D"/>
    <w:rsid w:val="003B3FBA"/>
    <w:rsid w:val="003B4325"/>
    <w:rsid w:val="003B6630"/>
    <w:rsid w:val="003B6A3D"/>
    <w:rsid w:val="003B6B38"/>
    <w:rsid w:val="003B6F70"/>
    <w:rsid w:val="003B7AFD"/>
    <w:rsid w:val="003C209D"/>
    <w:rsid w:val="003C2153"/>
    <w:rsid w:val="003C276A"/>
    <w:rsid w:val="003C435B"/>
    <w:rsid w:val="003C485C"/>
    <w:rsid w:val="003C4E02"/>
    <w:rsid w:val="003C4EF8"/>
    <w:rsid w:val="003C6247"/>
    <w:rsid w:val="003C62D9"/>
    <w:rsid w:val="003D1150"/>
    <w:rsid w:val="003D2930"/>
    <w:rsid w:val="003D2F5D"/>
    <w:rsid w:val="003D4277"/>
    <w:rsid w:val="003D4A3F"/>
    <w:rsid w:val="003D5C41"/>
    <w:rsid w:val="003D66FB"/>
    <w:rsid w:val="003D6943"/>
    <w:rsid w:val="003D7D63"/>
    <w:rsid w:val="003E0747"/>
    <w:rsid w:val="003E0A30"/>
    <w:rsid w:val="003E130E"/>
    <w:rsid w:val="003E243F"/>
    <w:rsid w:val="003E3080"/>
    <w:rsid w:val="003E3EEE"/>
    <w:rsid w:val="003E4069"/>
    <w:rsid w:val="003E4CEF"/>
    <w:rsid w:val="003E511F"/>
    <w:rsid w:val="003E7A8A"/>
    <w:rsid w:val="003E7E80"/>
    <w:rsid w:val="003F07CF"/>
    <w:rsid w:val="003F0C44"/>
    <w:rsid w:val="003F2B24"/>
    <w:rsid w:val="003F6017"/>
    <w:rsid w:val="003F6E56"/>
    <w:rsid w:val="003F701F"/>
    <w:rsid w:val="00400CCA"/>
    <w:rsid w:val="00400FD3"/>
    <w:rsid w:val="00402AAB"/>
    <w:rsid w:val="0040646D"/>
    <w:rsid w:val="00406865"/>
    <w:rsid w:val="004113FB"/>
    <w:rsid w:val="00411F96"/>
    <w:rsid w:val="0041296C"/>
    <w:rsid w:val="00412F1A"/>
    <w:rsid w:val="0041487E"/>
    <w:rsid w:val="00416266"/>
    <w:rsid w:val="00416D69"/>
    <w:rsid w:val="00420351"/>
    <w:rsid w:val="004206F3"/>
    <w:rsid w:val="00423966"/>
    <w:rsid w:val="00423E33"/>
    <w:rsid w:val="004242E3"/>
    <w:rsid w:val="00424343"/>
    <w:rsid w:val="004252DF"/>
    <w:rsid w:val="0042606E"/>
    <w:rsid w:val="004262FE"/>
    <w:rsid w:val="0042654F"/>
    <w:rsid w:val="00431F05"/>
    <w:rsid w:val="00431FA3"/>
    <w:rsid w:val="00431FFB"/>
    <w:rsid w:val="0043207A"/>
    <w:rsid w:val="0043217C"/>
    <w:rsid w:val="00433DAB"/>
    <w:rsid w:val="004370D5"/>
    <w:rsid w:val="00437C38"/>
    <w:rsid w:val="00441D7F"/>
    <w:rsid w:val="004455AF"/>
    <w:rsid w:val="00445658"/>
    <w:rsid w:val="00445C1C"/>
    <w:rsid w:val="00446CD5"/>
    <w:rsid w:val="00450258"/>
    <w:rsid w:val="00452F66"/>
    <w:rsid w:val="00454165"/>
    <w:rsid w:val="0045509D"/>
    <w:rsid w:val="00457196"/>
    <w:rsid w:val="00457BD8"/>
    <w:rsid w:val="004615FA"/>
    <w:rsid w:val="00464581"/>
    <w:rsid w:val="0046478D"/>
    <w:rsid w:val="00464A53"/>
    <w:rsid w:val="00465C50"/>
    <w:rsid w:val="00466CDE"/>
    <w:rsid w:val="0046718A"/>
    <w:rsid w:val="00467225"/>
    <w:rsid w:val="00467D11"/>
    <w:rsid w:val="00470DE8"/>
    <w:rsid w:val="0047250B"/>
    <w:rsid w:val="0047376A"/>
    <w:rsid w:val="00474088"/>
    <w:rsid w:val="00475712"/>
    <w:rsid w:val="00475E78"/>
    <w:rsid w:val="00476268"/>
    <w:rsid w:val="00476A59"/>
    <w:rsid w:val="004800D0"/>
    <w:rsid w:val="00482283"/>
    <w:rsid w:val="00482C6E"/>
    <w:rsid w:val="004832C1"/>
    <w:rsid w:val="00483E08"/>
    <w:rsid w:val="00484AF3"/>
    <w:rsid w:val="00484FFD"/>
    <w:rsid w:val="00485B56"/>
    <w:rsid w:val="004878A4"/>
    <w:rsid w:val="00490F76"/>
    <w:rsid w:val="0049162A"/>
    <w:rsid w:val="00492950"/>
    <w:rsid w:val="004931D6"/>
    <w:rsid w:val="00493CA7"/>
    <w:rsid w:val="00493CE4"/>
    <w:rsid w:val="004944EF"/>
    <w:rsid w:val="0049517D"/>
    <w:rsid w:val="00495582"/>
    <w:rsid w:val="00495B7A"/>
    <w:rsid w:val="00497119"/>
    <w:rsid w:val="00497125"/>
    <w:rsid w:val="00497393"/>
    <w:rsid w:val="00497C06"/>
    <w:rsid w:val="004A0C6D"/>
    <w:rsid w:val="004A1425"/>
    <w:rsid w:val="004A20EA"/>
    <w:rsid w:val="004A2A3F"/>
    <w:rsid w:val="004A35FD"/>
    <w:rsid w:val="004A387B"/>
    <w:rsid w:val="004A4194"/>
    <w:rsid w:val="004A5374"/>
    <w:rsid w:val="004A5D40"/>
    <w:rsid w:val="004A6A05"/>
    <w:rsid w:val="004A7588"/>
    <w:rsid w:val="004A75CC"/>
    <w:rsid w:val="004A7A31"/>
    <w:rsid w:val="004B1ED9"/>
    <w:rsid w:val="004B299A"/>
    <w:rsid w:val="004B3113"/>
    <w:rsid w:val="004B3368"/>
    <w:rsid w:val="004B5E44"/>
    <w:rsid w:val="004B7A03"/>
    <w:rsid w:val="004C0787"/>
    <w:rsid w:val="004C07F1"/>
    <w:rsid w:val="004C0BD2"/>
    <w:rsid w:val="004C1944"/>
    <w:rsid w:val="004C243A"/>
    <w:rsid w:val="004C30DF"/>
    <w:rsid w:val="004C3BD3"/>
    <w:rsid w:val="004C4893"/>
    <w:rsid w:val="004C52BC"/>
    <w:rsid w:val="004C5396"/>
    <w:rsid w:val="004C6FA1"/>
    <w:rsid w:val="004D1543"/>
    <w:rsid w:val="004D2FC8"/>
    <w:rsid w:val="004D4014"/>
    <w:rsid w:val="004D43A8"/>
    <w:rsid w:val="004D55E4"/>
    <w:rsid w:val="004E253A"/>
    <w:rsid w:val="004E495E"/>
    <w:rsid w:val="004E565F"/>
    <w:rsid w:val="004F0DB3"/>
    <w:rsid w:val="004F1292"/>
    <w:rsid w:val="004F2046"/>
    <w:rsid w:val="004F3D01"/>
    <w:rsid w:val="004F4DEF"/>
    <w:rsid w:val="004F4E3E"/>
    <w:rsid w:val="004F62A7"/>
    <w:rsid w:val="005004A6"/>
    <w:rsid w:val="00500657"/>
    <w:rsid w:val="00500F99"/>
    <w:rsid w:val="0050148E"/>
    <w:rsid w:val="00502B3A"/>
    <w:rsid w:val="00506780"/>
    <w:rsid w:val="005068E3"/>
    <w:rsid w:val="00507081"/>
    <w:rsid w:val="005076CA"/>
    <w:rsid w:val="00507C84"/>
    <w:rsid w:val="005113D2"/>
    <w:rsid w:val="00511979"/>
    <w:rsid w:val="00511999"/>
    <w:rsid w:val="00511FDB"/>
    <w:rsid w:val="00512E6A"/>
    <w:rsid w:val="00514B77"/>
    <w:rsid w:val="00515DBC"/>
    <w:rsid w:val="00517A33"/>
    <w:rsid w:val="00517C3A"/>
    <w:rsid w:val="00521B66"/>
    <w:rsid w:val="00521E59"/>
    <w:rsid w:val="005222A1"/>
    <w:rsid w:val="00522379"/>
    <w:rsid w:val="005233BC"/>
    <w:rsid w:val="0052579C"/>
    <w:rsid w:val="00525950"/>
    <w:rsid w:val="00525A98"/>
    <w:rsid w:val="00525CA8"/>
    <w:rsid w:val="00527659"/>
    <w:rsid w:val="00527F9D"/>
    <w:rsid w:val="0053136E"/>
    <w:rsid w:val="005327FA"/>
    <w:rsid w:val="00534430"/>
    <w:rsid w:val="00534721"/>
    <w:rsid w:val="005356C7"/>
    <w:rsid w:val="0053582D"/>
    <w:rsid w:val="00536258"/>
    <w:rsid w:val="00536EB6"/>
    <w:rsid w:val="00537E17"/>
    <w:rsid w:val="00540311"/>
    <w:rsid w:val="00540B41"/>
    <w:rsid w:val="00540F5C"/>
    <w:rsid w:val="005432E2"/>
    <w:rsid w:val="00543755"/>
    <w:rsid w:val="00544245"/>
    <w:rsid w:val="00544A7D"/>
    <w:rsid w:val="005450F4"/>
    <w:rsid w:val="00545269"/>
    <w:rsid w:val="00546589"/>
    <w:rsid w:val="005502DE"/>
    <w:rsid w:val="005528F3"/>
    <w:rsid w:val="00552DAE"/>
    <w:rsid w:val="0055440E"/>
    <w:rsid w:val="00555CFA"/>
    <w:rsid w:val="00561320"/>
    <w:rsid w:val="005613F0"/>
    <w:rsid w:val="00561EE6"/>
    <w:rsid w:val="005621C2"/>
    <w:rsid w:val="0056233A"/>
    <w:rsid w:val="005623A9"/>
    <w:rsid w:val="0056330F"/>
    <w:rsid w:val="00563947"/>
    <w:rsid w:val="0056396C"/>
    <w:rsid w:val="00564D9F"/>
    <w:rsid w:val="00565142"/>
    <w:rsid w:val="0056591B"/>
    <w:rsid w:val="005661D2"/>
    <w:rsid w:val="005678EA"/>
    <w:rsid w:val="00572754"/>
    <w:rsid w:val="0057283C"/>
    <w:rsid w:val="00573815"/>
    <w:rsid w:val="005758F3"/>
    <w:rsid w:val="00584B09"/>
    <w:rsid w:val="0058739F"/>
    <w:rsid w:val="005911AA"/>
    <w:rsid w:val="00591490"/>
    <w:rsid w:val="00591933"/>
    <w:rsid w:val="00592E08"/>
    <w:rsid w:val="0059346C"/>
    <w:rsid w:val="00593FEF"/>
    <w:rsid w:val="00594B6E"/>
    <w:rsid w:val="0059533A"/>
    <w:rsid w:val="0059590B"/>
    <w:rsid w:val="00595B99"/>
    <w:rsid w:val="00596476"/>
    <w:rsid w:val="00596F1F"/>
    <w:rsid w:val="005A102A"/>
    <w:rsid w:val="005A1D6D"/>
    <w:rsid w:val="005A3E74"/>
    <w:rsid w:val="005A5F05"/>
    <w:rsid w:val="005A6841"/>
    <w:rsid w:val="005A68C6"/>
    <w:rsid w:val="005B0A12"/>
    <w:rsid w:val="005B3DA1"/>
    <w:rsid w:val="005B458F"/>
    <w:rsid w:val="005B4812"/>
    <w:rsid w:val="005B61C6"/>
    <w:rsid w:val="005B67D7"/>
    <w:rsid w:val="005C0312"/>
    <w:rsid w:val="005C1444"/>
    <w:rsid w:val="005C2EAA"/>
    <w:rsid w:val="005C4DD9"/>
    <w:rsid w:val="005C5858"/>
    <w:rsid w:val="005C7354"/>
    <w:rsid w:val="005C75F5"/>
    <w:rsid w:val="005D004A"/>
    <w:rsid w:val="005D1335"/>
    <w:rsid w:val="005D181B"/>
    <w:rsid w:val="005D28DE"/>
    <w:rsid w:val="005D449A"/>
    <w:rsid w:val="005D4AE9"/>
    <w:rsid w:val="005D5B5A"/>
    <w:rsid w:val="005D6298"/>
    <w:rsid w:val="005E1D53"/>
    <w:rsid w:val="005E27E0"/>
    <w:rsid w:val="005E2A6F"/>
    <w:rsid w:val="005E41D1"/>
    <w:rsid w:val="005E4F58"/>
    <w:rsid w:val="005E50EE"/>
    <w:rsid w:val="005F05EE"/>
    <w:rsid w:val="005F1BC2"/>
    <w:rsid w:val="005F1E48"/>
    <w:rsid w:val="005F1E67"/>
    <w:rsid w:val="005F4093"/>
    <w:rsid w:val="005F4140"/>
    <w:rsid w:val="005F420C"/>
    <w:rsid w:val="005F6B25"/>
    <w:rsid w:val="005F6D9F"/>
    <w:rsid w:val="005F7649"/>
    <w:rsid w:val="00602729"/>
    <w:rsid w:val="0060319D"/>
    <w:rsid w:val="006041D1"/>
    <w:rsid w:val="00605E36"/>
    <w:rsid w:val="0060690B"/>
    <w:rsid w:val="006069F7"/>
    <w:rsid w:val="00607489"/>
    <w:rsid w:val="0060778B"/>
    <w:rsid w:val="00610197"/>
    <w:rsid w:val="00610273"/>
    <w:rsid w:val="0061064C"/>
    <w:rsid w:val="0061304D"/>
    <w:rsid w:val="00613230"/>
    <w:rsid w:val="006135E2"/>
    <w:rsid w:val="00614473"/>
    <w:rsid w:val="006154F7"/>
    <w:rsid w:val="0061662E"/>
    <w:rsid w:val="0062050C"/>
    <w:rsid w:val="00620B40"/>
    <w:rsid w:val="00620BEB"/>
    <w:rsid w:val="006237A6"/>
    <w:rsid w:val="0062417E"/>
    <w:rsid w:val="006243C3"/>
    <w:rsid w:val="00625A80"/>
    <w:rsid w:val="00625E35"/>
    <w:rsid w:val="00625E4A"/>
    <w:rsid w:val="00626CBA"/>
    <w:rsid w:val="00626E20"/>
    <w:rsid w:val="0062787F"/>
    <w:rsid w:val="00633263"/>
    <w:rsid w:val="006332EF"/>
    <w:rsid w:val="00633564"/>
    <w:rsid w:val="0063433A"/>
    <w:rsid w:val="00634564"/>
    <w:rsid w:val="00635158"/>
    <w:rsid w:val="006364D6"/>
    <w:rsid w:val="00636857"/>
    <w:rsid w:val="00636DF5"/>
    <w:rsid w:val="0064005B"/>
    <w:rsid w:val="00640739"/>
    <w:rsid w:val="00640C17"/>
    <w:rsid w:val="0064133A"/>
    <w:rsid w:val="006426DE"/>
    <w:rsid w:val="00642E10"/>
    <w:rsid w:val="00643ECE"/>
    <w:rsid w:val="00644E9A"/>
    <w:rsid w:val="00645CF6"/>
    <w:rsid w:val="00646594"/>
    <w:rsid w:val="00646ECF"/>
    <w:rsid w:val="00650631"/>
    <w:rsid w:val="006507AB"/>
    <w:rsid w:val="00653898"/>
    <w:rsid w:val="006549BA"/>
    <w:rsid w:val="00656339"/>
    <w:rsid w:val="00656362"/>
    <w:rsid w:val="00656C8C"/>
    <w:rsid w:val="0066027C"/>
    <w:rsid w:val="00660AF1"/>
    <w:rsid w:val="00661E93"/>
    <w:rsid w:val="00662959"/>
    <w:rsid w:val="00662DD0"/>
    <w:rsid w:val="00662F8C"/>
    <w:rsid w:val="00664632"/>
    <w:rsid w:val="006653BA"/>
    <w:rsid w:val="00666188"/>
    <w:rsid w:val="0066691F"/>
    <w:rsid w:val="00670E21"/>
    <w:rsid w:val="00673DC0"/>
    <w:rsid w:val="006752EC"/>
    <w:rsid w:val="00675D7D"/>
    <w:rsid w:val="00675F80"/>
    <w:rsid w:val="00676128"/>
    <w:rsid w:val="00676ABA"/>
    <w:rsid w:val="00677FD3"/>
    <w:rsid w:val="00680F4C"/>
    <w:rsid w:val="00681015"/>
    <w:rsid w:val="006821C2"/>
    <w:rsid w:val="00682636"/>
    <w:rsid w:val="00683968"/>
    <w:rsid w:val="00683EC1"/>
    <w:rsid w:val="00684083"/>
    <w:rsid w:val="00685948"/>
    <w:rsid w:val="00686FF3"/>
    <w:rsid w:val="00687225"/>
    <w:rsid w:val="00687756"/>
    <w:rsid w:val="00687A2F"/>
    <w:rsid w:val="00687A90"/>
    <w:rsid w:val="006907E6"/>
    <w:rsid w:val="00691758"/>
    <w:rsid w:val="0069422B"/>
    <w:rsid w:val="006A022A"/>
    <w:rsid w:val="006A11A1"/>
    <w:rsid w:val="006A380A"/>
    <w:rsid w:val="006A3E67"/>
    <w:rsid w:val="006A4C34"/>
    <w:rsid w:val="006A4D88"/>
    <w:rsid w:val="006A52A5"/>
    <w:rsid w:val="006A5862"/>
    <w:rsid w:val="006A6072"/>
    <w:rsid w:val="006B223C"/>
    <w:rsid w:val="006B29A1"/>
    <w:rsid w:val="006B2E17"/>
    <w:rsid w:val="006B38C3"/>
    <w:rsid w:val="006B44AE"/>
    <w:rsid w:val="006B4BDC"/>
    <w:rsid w:val="006B4C9A"/>
    <w:rsid w:val="006B50A8"/>
    <w:rsid w:val="006B6418"/>
    <w:rsid w:val="006B754D"/>
    <w:rsid w:val="006B795C"/>
    <w:rsid w:val="006C0697"/>
    <w:rsid w:val="006C0E40"/>
    <w:rsid w:val="006C2664"/>
    <w:rsid w:val="006C38ED"/>
    <w:rsid w:val="006C4056"/>
    <w:rsid w:val="006C4B9C"/>
    <w:rsid w:val="006C596E"/>
    <w:rsid w:val="006C5E96"/>
    <w:rsid w:val="006C6070"/>
    <w:rsid w:val="006C79C8"/>
    <w:rsid w:val="006D1059"/>
    <w:rsid w:val="006D1B8B"/>
    <w:rsid w:val="006D1C1A"/>
    <w:rsid w:val="006D1DD7"/>
    <w:rsid w:val="006D2A2E"/>
    <w:rsid w:val="006D3C58"/>
    <w:rsid w:val="006D3E90"/>
    <w:rsid w:val="006D501A"/>
    <w:rsid w:val="006D51AE"/>
    <w:rsid w:val="006D7871"/>
    <w:rsid w:val="006D7FB8"/>
    <w:rsid w:val="006E147A"/>
    <w:rsid w:val="006E1BD9"/>
    <w:rsid w:val="006E292A"/>
    <w:rsid w:val="006E4409"/>
    <w:rsid w:val="006E4699"/>
    <w:rsid w:val="006E4FC0"/>
    <w:rsid w:val="006E6224"/>
    <w:rsid w:val="006E7FBB"/>
    <w:rsid w:val="006F0186"/>
    <w:rsid w:val="006F129B"/>
    <w:rsid w:val="006F136C"/>
    <w:rsid w:val="006F2489"/>
    <w:rsid w:val="006F2588"/>
    <w:rsid w:val="006F303D"/>
    <w:rsid w:val="006F367F"/>
    <w:rsid w:val="006F379E"/>
    <w:rsid w:val="006F5116"/>
    <w:rsid w:val="006F51F6"/>
    <w:rsid w:val="006F52CD"/>
    <w:rsid w:val="006F79E7"/>
    <w:rsid w:val="007002F9"/>
    <w:rsid w:val="007028D6"/>
    <w:rsid w:val="00702B88"/>
    <w:rsid w:val="00703B70"/>
    <w:rsid w:val="00703D93"/>
    <w:rsid w:val="00705796"/>
    <w:rsid w:val="00705A82"/>
    <w:rsid w:val="0071093D"/>
    <w:rsid w:val="0071212D"/>
    <w:rsid w:val="0071260B"/>
    <w:rsid w:val="00713367"/>
    <w:rsid w:val="007139EF"/>
    <w:rsid w:val="00713C5A"/>
    <w:rsid w:val="00715F7E"/>
    <w:rsid w:val="0071644C"/>
    <w:rsid w:val="00716913"/>
    <w:rsid w:val="0072105E"/>
    <w:rsid w:val="00721D49"/>
    <w:rsid w:val="00722E80"/>
    <w:rsid w:val="00723E8B"/>
    <w:rsid w:val="00725365"/>
    <w:rsid w:val="00726553"/>
    <w:rsid w:val="00726D5C"/>
    <w:rsid w:val="0072765E"/>
    <w:rsid w:val="00727FA3"/>
    <w:rsid w:val="007328B9"/>
    <w:rsid w:val="00735647"/>
    <w:rsid w:val="00735F13"/>
    <w:rsid w:val="00735F50"/>
    <w:rsid w:val="00735FE4"/>
    <w:rsid w:val="007375A4"/>
    <w:rsid w:val="00741D0B"/>
    <w:rsid w:val="00743303"/>
    <w:rsid w:val="007448DE"/>
    <w:rsid w:val="00750F90"/>
    <w:rsid w:val="00751751"/>
    <w:rsid w:val="00751FAE"/>
    <w:rsid w:val="007530D4"/>
    <w:rsid w:val="00753B94"/>
    <w:rsid w:val="0075551B"/>
    <w:rsid w:val="00755AE0"/>
    <w:rsid w:val="00760051"/>
    <w:rsid w:val="00760E34"/>
    <w:rsid w:val="00760FF4"/>
    <w:rsid w:val="007617A1"/>
    <w:rsid w:val="00764D72"/>
    <w:rsid w:val="007652EC"/>
    <w:rsid w:val="007667BB"/>
    <w:rsid w:val="007706ED"/>
    <w:rsid w:val="0077169B"/>
    <w:rsid w:val="00771E24"/>
    <w:rsid w:val="00774470"/>
    <w:rsid w:val="007746ED"/>
    <w:rsid w:val="007751CC"/>
    <w:rsid w:val="007757A5"/>
    <w:rsid w:val="0077670F"/>
    <w:rsid w:val="00781D2F"/>
    <w:rsid w:val="007841A2"/>
    <w:rsid w:val="00784632"/>
    <w:rsid w:val="00784F57"/>
    <w:rsid w:val="0078519D"/>
    <w:rsid w:val="007871E5"/>
    <w:rsid w:val="00790EF0"/>
    <w:rsid w:val="00791520"/>
    <w:rsid w:val="00791D75"/>
    <w:rsid w:val="0079321A"/>
    <w:rsid w:val="007936C4"/>
    <w:rsid w:val="007948C6"/>
    <w:rsid w:val="00794E76"/>
    <w:rsid w:val="0079624F"/>
    <w:rsid w:val="00797686"/>
    <w:rsid w:val="007A29F9"/>
    <w:rsid w:val="007A2ED6"/>
    <w:rsid w:val="007A346B"/>
    <w:rsid w:val="007A3500"/>
    <w:rsid w:val="007A4CA4"/>
    <w:rsid w:val="007A533C"/>
    <w:rsid w:val="007A6BF9"/>
    <w:rsid w:val="007A7C5B"/>
    <w:rsid w:val="007B027A"/>
    <w:rsid w:val="007B0809"/>
    <w:rsid w:val="007B1082"/>
    <w:rsid w:val="007B3089"/>
    <w:rsid w:val="007B3986"/>
    <w:rsid w:val="007B3F5E"/>
    <w:rsid w:val="007B554A"/>
    <w:rsid w:val="007B7E33"/>
    <w:rsid w:val="007C0DCF"/>
    <w:rsid w:val="007C1022"/>
    <w:rsid w:val="007C1891"/>
    <w:rsid w:val="007C4573"/>
    <w:rsid w:val="007C4DED"/>
    <w:rsid w:val="007C7EB2"/>
    <w:rsid w:val="007D158D"/>
    <w:rsid w:val="007D17D2"/>
    <w:rsid w:val="007D3985"/>
    <w:rsid w:val="007D3D1C"/>
    <w:rsid w:val="007D3DA0"/>
    <w:rsid w:val="007D48E8"/>
    <w:rsid w:val="007D4C57"/>
    <w:rsid w:val="007D4CE6"/>
    <w:rsid w:val="007D56D9"/>
    <w:rsid w:val="007D5E67"/>
    <w:rsid w:val="007E03DB"/>
    <w:rsid w:val="007E119E"/>
    <w:rsid w:val="007E1518"/>
    <w:rsid w:val="007E35A9"/>
    <w:rsid w:val="007E4222"/>
    <w:rsid w:val="007E4337"/>
    <w:rsid w:val="007E47A2"/>
    <w:rsid w:val="007E69ED"/>
    <w:rsid w:val="007F080B"/>
    <w:rsid w:val="007F238D"/>
    <w:rsid w:val="007F3A50"/>
    <w:rsid w:val="007F3D2B"/>
    <w:rsid w:val="007F4C6D"/>
    <w:rsid w:val="007F6C30"/>
    <w:rsid w:val="007F6FF8"/>
    <w:rsid w:val="007F77E6"/>
    <w:rsid w:val="00800474"/>
    <w:rsid w:val="008007FD"/>
    <w:rsid w:val="00800BB5"/>
    <w:rsid w:val="008015FF"/>
    <w:rsid w:val="0080172B"/>
    <w:rsid w:val="008020E4"/>
    <w:rsid w:val="00802E94"/>
    <w:rsid w:val="00804728"/>
    <w:rsid w:val="0080631C"/>
    <w:rsid w:val="00807D98"/>
    <w:rsid w:val="00813791"/>
    <w:rsid w:val="00813B88"/>
    <w:rsid w:val="0081514E"/>
    <w:rsid w:val="008154FD"/>
    <w:rsid w:val="00815842"/>
    <w:rsid w:val="0081604C"/>
    <w:rsid w:val="0082030F"/>
    <w:rsid w:val="0082049E"/>
    <w:rsid w:val="00822133"/>
    <w:rsid w:val="00823256"/>
    <w:rsid w:val="00823D7A"/>
    <w:rsid w:val="00825858"/>
    <w:rsid w:val="0082594E"/>
    <w:rsid w:val="008259D5"/>
    <w:rsid w:val="00826053"/>
    <w:rsid w:val="00826377"/>
    <w:rsid w:val="008268FE"/>
    <w:rsid w:val="008269BD"/>
    <w:rsid w:val="00833540"/>
    <w:rsid w:val="00833CB2"/>
    <w:rsid w:val="00834422"/>
    <w:rsid w:val="0083478D"/>
    <w:rsid w:val="008366A5"/>
    <w:rsid w:val="00836A93"/>
    <w:rsid w:val="00837D62"/>
    <w:rsid w:val="008401FC"/>
    <w:rsid w:val="00841DF2"/>
    <w:rsid w:val="00842A12"/>
    <w:rsid w:val="00843EAD"/>
    <w:rsid w:val="00844C26"/>
    <w:rsid w:val="008455D1"/>
    <w:rsid w:val="00847788"/>
    <w:rsid w:val="0085121B"/>
    <w:rsid w:val="00851FE9"/>
    <w:rsid w:val="00852AEB"/>
    <w:rsid w:val="00852CF6"/>
    <w:rsid w:val="008538A9"/>
    <w:rsid w:val="008549FE"/>
    <w:rsid w:val="00855B8E"/>
    <w:rsid w:val="00856D97"/>
    <w:rsid w:val="00857C74"/>
    <w:rsid w:val="00857D77"/>
    <w:rsid w:val="00860C79"/>
    <w:rsid w:val="00862438"/>
    <w:rsid w:val="00862618"/>
    <w:rsid w:val="00862E22"/>
    <w:rsid w:val="008630A4"/>
    <w:rsid w:val="008643F8"/>
    <w:rsid w:val="00865FE6"/>
    <w:rsid w:val="00867A69"/>
    <w:rsid w:val="00867AE2"/>
    <w:rsid w:val="00870B2B"/>
    <w:rsid w:val="00871BDF"/>
    <w:rsid w:val="00872D9C"/>
    <w:rsid w:val="008749D8"/>
    <w:rsid w:val="008751CD"/>
    <w:rsid w:val="008766E6"/>
    <w:rsid w:val="00877216"/>
    <w:rsid w:val="0087723C"/>
    <w:rsid w:val="00877574"/>
    <w:rsid w:val="008775CF"/>
    <w:rsid w:val="00880410"/>
    <w:rsid w:val="00883657"/>
    <w:rsid w:val="00884AAE"/>
    <w:rsid w:val="00884AE9"/>
    <w:rsid w:val="0088597F"/>
    <w:rsid w:val="00885D4C"/>
    <w:rsid w:val="00885ED5"/>
    <w:rsid w:val="0088680E"/>
    <w:rsid w:val="008909E8"/>
    <w:rsid w:val="00890C03"/>
    <w:rsid w:val="008921CD"/>
    <w:rsid w:val="0089273D"/>
    <w:rsid w:val="00896DEB"/>
    <w:rsid w:val="00897776"/>
    <w:rsid w:val="00897A5C"/>
    <w:rsid w:val="00897B7B"/>
    <w:rsid w:val="008A174F"/>
    <w:rsid w:val="008A2566"/>
    <w:rsid w:val="008A3064"/>
    <w:rsid w:val="008A3EDB"/>
    <w:rsid w:val="008A4CF4"/>
    <w:rsid w:val="008A4D0C"/>
    <w:rsid w:val="008A56D2"/>
    <w:rsid w:val="008A7654"/>
    <w:rsid w:val="008A7756"/>
    <w:rsid w:val="008A7F4D"/>
    <w:rsid w:val="008B01AF"/>
    <w:rsid w:val="008B0931"/>
    <w:rsid w:val="008B184B"/>
    <w:rsid w:val="008B26C5"/>
    <w:rsid w:val="008B2F42"/>
    <w:rsid w:val="008B32DA"/>
    <w:rsid w:val="008B3523"/>
    <w:rsid w:val="008B37C8"/>
    <w:rsid w:val="008B58ED"/>
    <w:rsid w:val="008B6453"/>
    <w:rsid w:val="008C0127"/>
    <w:rsid w:val="008C19FE"/>
    <w:rsid w:val="008C24A0"/>
    <w:rsid w:val="008C26BD"/>
    <w:rsid w:val="008C2C55"/>
    <w:rsid w:val="008C340D"/>
    <w:rsid w:val="008C460C"/>
    <w:rsid w:val="008C5570"/>
    <w:rsid w:val="008C5BF8"/>
    <w:rsid w:val="008C7446"/>
    <w:rsid w:val="008D0AF3"/>
    <w:rsid w:val="008D10C6"/>
    <w:rsid w:val="008D22C2"/>
    <w:rsid w:val="008D24AF"/>
    <w:rsid w:val="008D2AED"/>
    <w:rsid w:val="008D363B"/>
    <w:rsid w:val="008D4785"/>
    <w:rsid w:val="008D4BCB"/>
    <w:rsid w:val="008E0AA4"/>
    <w:rsid w:val="008E0D46"/>
    <w:rsid w:val="008E248F"/>
    <w:rsid w:val="008E44B1"/>
    <w:rsid w:val="008E4A15"/>
    <w:rsid w:val="008E55D3"/>
    <w:rsid w:val="008E62DC"/>
    <w:rsid w:val="008E6BE4"/>
    <w:rsid w:val="008F0353"/>
    <w:rsid w:val="008F137C"/>
    <w:rsid w:val="008F1EEE"/>
    <w:rsid w:val="008F3A65"/>
    <w:rsid w:val="008F5641"/>
    <w:rsid w:val="008F6C34"/>
    <w:rsid w:val="00900CD1"/>
    <w:rsid w:val="00903C53"/>
    <w:rsid w:val="0090415F"/>
    <w:rsid w:val="00905970"/>
    <w:rsid w:val="00905A4B"/>
    <w:rsid w:val="009071AC"/>
    <w:rsid w:val="00907DCB"/>
    <w:rsid w:val="00907E08"/>
    <w:rsid w:val="00910239"/>
    <w:rsid w:val="00910C94"/>
    <w:rsid w:val="0091198E"/>
    <w:rsid w:val="00913D9F"/>
    <w:rsid w:val="0091541A"/>
    <w:rsid w:val="0091557E"/>
    <w:rsid w:val="009168DA"/>
    <w:rsid w:val="00916D2C"/>
    <w:rsid w:val="00916D84"/>
    <w:rsid w:val="00917829"/>
    <w:rsid w:val="0092109B"/>
    <w:rsid w:val="00923930"/>
    <w:rsid w:val="0092407A"/>
    <w:rsid w:val="00924468"/>
    <w:rsid w:val="00924C7F"/>
    <w:rsid w:val="009256A9"/>
    <w:rsid w:val="00926A08"/>
    <w:rsid w:val="009277BB"/>
    <w:rsid w:val="00927C35"/>
    <w:rsid w:val="00934E4D"/>
    <w:rsid w:val="00935C1F"/>
    <w:rsid w:val="00936BBD"/>
    <w:rsid w:val="009416FE"/>
    <w:rsid w:val="00943D55"/>
    <w:rsid w:val="00946139"/>
    <w:rsid w:val="00946329"/>
    <w:rsid w:val="00947A5A"/>
    <w:rsid w:val="00951C94"/>
    <w:rsid w:val="00952DA3"/>
    <w:rsid w:val="0095464A"/>
    <w:rsid w:val="00955404"/>
    <w:rsid w:val="00955F2E"/>
    <w:rsid w:val="009572A5"/>
    <w:rsid w:val="00963744"/>
    <w:rsid w:val="00965325"/>
    <w:rsid w:val="00965552"/>
    <w:rsid w:val="00967A82"/>
    <w:rsid w:val="00967FD4"/>
    <w:rsid w:val="00970130"/>
    <w:rsid w:val="009704A2"/>
    <w:rsid w:val="00970885"/>
    <w:rsid w:val="00970F9E"/>
    <w:rsid w:val="00971A3F"/>
    <w:rsid w:val="00972CFD"/>
    <w:rsid w:val="00974DD5"/>
    <w:rsid w:val="00974FBD"/>
    <w:rsid w:val="009758F4"/>
    <w:rsid w:val="009773C2"/>
    <w:rsid w:val="00977F21"/>
    <w:rsid w:val="00982B0C"/>
    <w:rsid w:val="009857E8"/>
    <w:rsid w:val="00986368"/>
    <w:rsid w:val="00987CA3"/>
    <w:rsid w:val="00990D74"/>
    <w:rsid w:val="00995AB0"/>
    <w:rsid w:val="00995C11"/>
    <w:rsid w:val="00995D9E"/>
    <w:rsid w:val="0099653B"/>
    <w:rsid w:val="00997DC4"/>
    <w:rsid w:val="009A031D"/>
    <w:rsid w:val="009A23B5"/>
    <w:rsid w:val="009A24F1"/>
    <w:rsid w:val="009A36B2"/>
    <w:rsid w:val="009A3F56"/>
    <w:rsid w:val="009A412B"/>
    <w:rsid w:val="009A5EA0"/>
    <w:rsid w:val="009A67EA"/>
    <w:rsid w:val="009A6F39"/>
    <w:rsid w:val="009B1A1D"/>
    <w:rsid w:val="009B3206"/>
    <w:rsid w:val="009B3BE2"/>
    <w:rsid w:val="009B6167"/>
    <w:rsid w:val="009B6837"/>
    <w:rsid w:val="009B70C4"/>
    <w:rsid w:val="009B7188"/>
    <w:rsid w:val="009C1468"/>
    <w:rsid w:val="009C1527"/>
    <w:rsid w:val="009C1773"/>
    <w:rsid w:val="009C2F85"/>
    <w:rsid w:val="009C370C"/>
    <w:rsid w:val="009C53AD"/>
    <w:rsid w:val="009C65E7"/>
    <w:rsid w:val="009C7C19"/>
    <w:rsid w:val="009D0F22"/>
    <w:rsid w:val="009D1B89"/>
    <w:rsid w:val="009D4D7C"/>
    <w:rsid w:val="009D6F68"/>
    <w:rsid w:val="009E05D6"/>
    <w:rsid w:val="009E0AA8"/>
    <w:rsid w:val="009E3A8F"/>
    <w:rsid w:val="009E3CA8"/>
    <w:rsid w:val="009E44CB"/>
    <w:rsid w:val="009E4583"/>
    <w:rsid w:val="009E4D9E"/>
    <w:rsid w:val="009E7031"/>
    <w:rsid w:val="009F0E0F"/>
    <w:rsid w:val="009F2324"/>
    <w:rsid w:val="009F266F"/>
    <w:rsid w:val="009F2FF3"/>
    <w:rsid w:val="009F4166"/>
    <w:rsid w:val="009F4258"/>
    <w:rsid w:val="009F4D9C"/>
    <w:rsid w:val="009F565E"/>
    <w:rsid w:val="009F64D3"/>
    <w:rsid w:val="009F650A"/>
    <w:rsid w:val="009F6E07"/>
    <w:rsid w:val="00A00BB9"/>
    <w:rsid w:val="00A00C27"/>
    <w:rsid w:val="00A024BE"/>
    <w:rsid w:val="00A02C69"/>
    <w:rsid w:val="00A03835"/>
    <w:rsid w:val="00A04352"/>
    <w:rsid w:val="00A045B7"/>
    <w:rsid w:val="00A05474"/>
    <w:rsid w:val="00A0551B"/>
    <w:rsid w:val="00A05BF9"/>
    <w:rsid w:val="00A10AAE"/>
    <w:rsid w:val="00A11DE4"/>
    <w:rsid w:val="00A12679"/>
    <w:rsid w:val="00A1360B"/>
    <w:rsid w:val="00A15804"/>
    <w:rsid w:val="00A15BC4"/>
    <w:rsid w:val="00A17093"/>
    <w:rsid w:val="00A201A5"/>
    <w:rsid w:val="00A203BB"/>
    <w:rsid w:val="00A21482"/>
    <w:rsid w:val="00A2217B"/>
    <w:rsid w:val="00A223C8"/>
    <w:rsid w:val="00A2460D"/>
    <w:rsid w:val="00A2583D"/>
    <w:rsid w:val="00A272BE"/>
    <w:rsid w:val="00A2732C"/>
    <w:rsid w:val="00A27FD3"/>
    <w:rsid w:val="00A32731"/>
    <w:rsid w:val="00A32D2C"/>
    <w:rsid w:val="00A32E5E"/>
    <w:rsid w:val="00A332FB"/>
    <w:rsid w:val="00A3378C"/>
    <w:rsid w:val="00A34F0F"/>
    <w:rsid w:val="00A367D9"/>
    <w:rsid w:val="00A3758B"/>
    <w:rsid w:val="00A37AF8"/>
    <w:rsid w:val="00A41BDB"/>
    <w:rsid w:val="00A41C13"/>
    <w:rsid w:val="00A429E9"/>
    <w:rsid w:val="00A442A2"/>
    <w:rsid w:val="00A44992"/>
    <w:rsid w:val="00A45910"/>
    <w:rsid w:val="00A468F6"/>
    <w:rsid w:val="00A5184C"/>
    <w:rsid w:val="00A529C5"/>
    <w:rsid w:val="00A53329"/>
    <w:rsid w:val="00A54599"/>
    <w:rsid w:val="00A57E7E"/>
    <w:rsid w:val="00A60269"/>
    <w:rsid w:val="00A63657"/>
    <w:rsid w:val="00A657B4"/>
    <w:rsid w:val="00A658D0"/>
    <w:rsid w:val="00A65C36"/>
    <w:rsid w:val="00A662D1"/>
    <w:rsid w:val="00A66CC0"/>
    <w:rsid w:val="00A671CB"/>
    <w:rsid w:val="00A70016"/>
    <w:rsid w:val="00A7090C"/>
    <w:rsid w:val="00A71450"/>
    <w:rsid w:val="00A7232C"/>
    <w:rsid w:val="00A72683"/>
    <w:rsid w:val="00A7432E"/>
    <w:rsid w:val="00A755AE"/>
    <w:rsid w:val="00A7588C"/>
    <w:rsid w:val="00A7604C"/>
    <w:rsid w:val="00A76DE6"/>
    <w:rsid w:val="00A8025F"/>
    <w:rsid w:val="00A80763"/>
    <w:rsid w:val="00A82B97"/>
    <w:rsid w:val="00A852C2"/>
    <w:rsid w:val="00A859AA"/>
    <w:rsid w:val="00A86166"/>
    <w:rsid w:val="00A8690C"/>
    <w:rsid w:val="00A87727"/>
    <w:rsid w:val="00A87C5C"/>
    <w:rsid w:val="00A91202"/>
    <w:rsid w:val="00A915D0"/>
    <w:rsid w:val="00A91F92"/>
    <w:rsid w:val="00A9240F"/>
    <w:rsid w:val="00A925CB"/>
    <w:rsid w:val="00A93B1F"/>
    <w:rsid w:val="00A93EA8"/>
    <w:rsid w:val="00A944A5"/>
    <w:rsid w:val="00A96C7A"/>
    <w:rsid w:val="00A97B19"/>
    <w:rsid w:val="00AA047D"/>
    <w:rsid w:val="00AA21AA"/>
    <w:rsid w:val="00AA29E8"/>
    <w:rsid w:val="00AA2BEE"/>
    <w:rsid w:val="00AA3AB3"/>
    <w:rsid w:val="00AA4D3C"/>
    <w:rsid w:val="00AA504E"/>
    <w:rsid w:val="00AA7533"/>
    <w:rsid w:val="00AB0F32"/>
    <w:rsid w:val="00AB16B4"/>
    <w:rsid w:val="00AB1E51"/>
    <w:rsid w:val="00AB2CBE"/>
    <w:rsid w:val="00AB2FB6"/>
    <w:rsid w:val="00AB35C8"/>
    <w:rsid w:val="00AB38C0"/>
    <w:rsid w:val="00AB4F70"/>
    <w:rsid w:val="00AC15AD"/>
    <w:rsid w:val="00AC316D"/>
    <w:rsid w:val="00AC3256"/>
    <w:rsid w:val="00AC42A0"/>
    <w:rsid w:val="00AC4552"/>
    <w:rsid w:val="00AC4DCA"/>
    <w:rsid w:val="00AC5153"/>
    <w:rsid w:val="00AC5F29"/>
    <w:rsid w:val="00AC5F66"/>
    <w:rsid w:val="00AC66C6"/>
    <w:rsid w:val="00AC75D7"/>
    <w:rsid w:val="00AC7DE2"/>
    <w:rsid w:val="00AD0666"/>
    <w:rsid w:val="00AD3F1F"/>
    <w:rsid w:val="00AD4724"/>
    <w:rsid w:val="00AD4C36"/>
    <w:rsid w:val="00AD5B42"/>
    <w:rsid w:val="00AD7890"/>
    <w:rsid w:val="00AE0ADB"/>
    <w:rsid w:val="00AE12F6"/>
    <w:rsid w:val="00AE1D27"/>
    <w:rsid w:val="00AE23F9"/>
    <w:rsid w:val="00AE3222"/>
    <w:rsid w:val="00AE4EDF"/>
    <w:rsid w:val="00AE6979"/>
    <w:rsid w:val="00AE706B"/>
    <w:rsid w:val="00AE72E0"/>
    <w:rsid w:val="00AE7393"/>
    <w:rsid w:val="00AE7871"/>
    <w:rsid w:val="00AF163A"/>
    <w:rsid w:val="00AF293F"/>
    <w:rsid w:val="00AF4336"/>
    <w:rsid w:val="00AF4822"/>
    <w:rsid w:val="00B00590"/>
    <w:rsid w:val="00B005D3"/>
    <w:rsid w:val="00B00DEC"/>
    <w:rsid w:val="00B02014"/>
    <w:rsid w:val="00B02BF7"/>
    <w:rsid w:val="00B06CC5"/>
    <w:rsid w:val="00B06E77"/>
    <w:rsid w:val="00B10065"/>
    <w:rsid w:val="00B10FB2"/>
    <w:rsid w:val="00B1156C"/>
    <w:rsid w:val="00B117BF"/>
    <w:rsid w:val="00B1182D"/>
    <w:rsid w:val="00B11BC4"/>
    <w:rsid w:val="00B1205F"/>
    <w:rsid w:val="00B12BB7"/>
    <w:rsid w:val="00B163E2"/>
    <w:rsid w:val="00B16A9F"/>
    <w:rsid w:val="00B173F3"/>
    <w:rsid w:val="00B17845"/>
    <w:rsid w:val="00B2084B"/>
    <w:rsid w:val="00B20BF8"/>
    <w:rsid w:val="00B21714"/>
    <w:rsid w:val="00B22F17"/>
    <w:rsid w:val="00B237B5"/>
    <w:rsid w:val="00B24408"/>
    <w:rsid w:val="00B2569E"/>
    <w:rsid w:val="00B2594A"/>
    <w:rsid w:val="00B2713D"/>
    <w:rsid w:val="00B340E4"/>
    <w:rsid w:val="00B3428A"/>
    <w:rsid w:val="00B35957"/>
    <w:rsid w:val="00B36783"/>
    <w:rsid w:val="00B367E9"/>
    <w:rsid w:val="00B36D5C"/>
    <w:rsid w:val="00B40DA5"/>
    <w:rsid w:val="00B41305"/>
    <w:rsid w:val="00B4657F"/>
    <w:rsid w:val="00B467D0"/>
    <w:rsid w:val="00B47B7D"/>
    <w:rsid w:val="00B503AE"/>
    <w:rsid w:val="00B50CD0"/>
    <w:rsid w:val="00B51ABE"/>
    <w:rsid w:val="00B54CCF"/>
    <w:rsid w:val="00B57935"/>
    <w:rsid w:val="00B6054F"/>
    <w:rsid w:val="00B60974"/>
    <w:rsid w:val="00B6102A"/>
    <w:rsid w:val="00B610DD"/>
    <w:rsid w:val="00B61F8E"/>
    <w:rsid w:val="00B62B98"/>
    <w:rsid w:val="00B65C19"/>
    <w:rsid w:val="00B67FCE"/>
    <w:rsid w:val="00B70D03"/>
    <w:rsid w:val="00B721B9"/>
    <w:rsid w:val="00B723D5"/>
    <w:rsid w:val="00B73BF9"/>
    <w:rsid w:val="00B74A8A"/>
    <w:rsid w:val="00B75B80"/>
    <w:rsid w:val="00B75D10"/>
    <w:rsid w:val="00B768E0"/>
    <w:rsid w:val="00B77C0D"/>
    <w:rsid w:val="00B817C2"/>
    <w:rsid w:val="00B81D4B"/>
    <w:rsid w:val="00B836F1"/>
    <w:rsid w:val="00B86390"/>
    <w:rsid w:val="00B86AD8"/>
    <w:rsid w:val="00B86C39"/>
    <w:rsid w:val="00B909B7"/>
    <w:rsid w:val="00B915E8"/>
    <w:rsid w:val="00B91602"/>
    <w:rsid w:val="00B91B6E"/>
    <w:rsid w:val="00B9490B"/>
    <w:rsid w:val="00B96586"/>
    <w:rsid w:val="00B968FE"/>
    <w:rsid w:val="00B969DA"/>
    <w:rsid w:val="00BA14D9"/>
    <w:rsid w:val="00BA3042"/>
    <w:rsid w:val="00BA3497"/>
    <w:rsid w:val="00BA3903"/>
    <w:rsid w:val="00BA444F"/>
    <w:rsid w:val="00BA640F"/>
    <w:rsid w:val="00BB045B"/>
    <w:rsid w:val="00BB1154"/>
    <w:rsid w:val="00BB1695"/>
    <w:rsid w:val="00BB21D8"/>
    <w:rsid w:val="00BB2359"/>
    <w:rsid w:val="00BB35BF"/>
    <w:rsid w:val="00BB414F"/>
    <w:rsid w:val="00BB5651"/>
    <w:rsid w:val="00BB7544"/>
    <w:rsid w:val="00BC0745"/>
    <w:rsid w:val="00BC0763"/>
    <w:rsid w:val="00BC11D5"/>
    <w:rsid w:val="00BC1B1F"/>
    <w:rsid w:val="00BC288A"/>
    <w:rsid w:val="00BC32EB"/>
    <w:rsid w:val="00BC44C6"/>
    <w:rsid w:val="00BC459D"/>
    <w:rsid w:val="00BC4AF6"/>
    <w:rsid w:val="00BC57C5"/>
    <w:rsid w:val="00BC5ACF"/>
    <w:rsid w:val="00BC7CA0"/>
    <w:rsid w:val="00BC7FBB"/>
    <w:rsid w:val="00BD01F4"/>
    <w:rsid w:val="00BD0918"/>
    <w:rsid w:val="00BD1200"/>
    <w:rsid w:val="00BD128A"/>
    <w:rsid w:val="00BD259F"/>
    <w:rsid w:val="00BD372A"/>
    <w:rsid w:val="00BD3B09"/>
    <w:rsid w:val="00BD3C4B"/>
    <w:rsid w:val="00BD4FCE"/>
    <w:rsid w:val="00BD6177"/>
    <w:rsid w:val="00BD7119"/>
    <w:rsid w:val="00BD7527"/>
    <w:rsid w:val="00BE0FDB"/>
    <w:rsid w:val="00BE24D9"/>
    <w:rsid w:val="00BE2BCC"/>
    <w:rsid w:val="00BE42A3"/>
    <w:rsid w:val="00BE6D4C"/>
    <w:rsid w:val="00BE6D6E"/>
    <w:rsid w:val="00BE7EF0"/>
    <w:rsid w:val="00BE7F1A"/>
    <w:rsid w:val="00BF0860"/>
    <w:rsid w:val="00BF2399"/>
    <w:rsid w:val="00BF2934"/>
    <w:rsid w:val="00BF2D00"/>
    <w:rsid w:val="00BF41FC"/>
    <w:rsid w:val="00BF43D9"/>
    <w:rsid w:val="00BF4504"/>
    <w:rsid w:val="00BF4721"/>
    <w:rsid w:val="00BF485D"/>
    <w:rsid w:val="00BF61C5"/>
    <w:rsid w:val="00C00A5F"/>
    <w:rsid w:val="00C0372D"/>
    <w:rsid w:val="00C043C7"/>
    <w:rsid w:val="00C05AC2"/>
    <w:rsid w:val="00C0674F"/>
    <w:rsid w:val="00C06B8F"/>
    <w:rsid w:val="00C06BFA"/>
    <w:rsid w:val="00C07095"/>
    <w:rsid w:val="00C070F8"/>
    <w:rsid w:val="00C076CE"/>
    <w:rsid w:val="00C10B90"/>
    <w:rsid w:val="00C11603"/>
    <w:rsid w:val="00C121EB"/>
    <w:rsid w:val="00C13738"/>
    <w:rsid w:val="00C13757"/>
    <w:rsid w:val="00C15965"/>
    <w:rsid w:val="00C22519"/>
    <w:rsid w:val="00C2277E"/>
    <w:rsid w:val="00C2280D"/>
    <w:rsid w:val="00C22EE2"/>
    <w:rsid w:val="00C25DCF"/>
    <w:rsid w:val="00C27BD3"/>
    <w:rsid w:val="00C304CC"/>
    <w:rsid w:val="00C348F4"/>
    <w:rsid w:val="00C34DA8"/>
    <w:rsid w:val="00C35EEB"/>
    <w:rsid w:val="00C37378"/>
    <w:rsid w:val="00C402F0"/>
    <w:rsid w:val="00C40FDC"/>
    <w:rsid w:val="00C41497"/>
    <w:rsid w:val="00C42F16"/>
    <w:rsid w:val="00C42FDB"/>
    <w:rsid w:val="00C4312A"/>
    <w:rsid w:val="00C446EB"/>
    <w:rsid w:val="00C44C25"/>
    <w:rsid w:val="00C44C67"/>
    <w:rsid w:val="00C44E53"/>
    <w:rsid w:val="00C4669A"/>
    <w:rsid w:val="00C500EE"/>
    <w:rsid w:val="00C5035E"/>
    <w:rsid w:val="00C518DC"/>
    <w:rsid w:val="00C519B3"/>
    <w:rsid w:val="00C534E3"/>
    <w:rsid w:val="00C53F15"/>
    <w:rsid w:val="00C55B3A"/>
    <w:rsid w:val="00C55B4C"/>
    <w:rsid w:val="00C576E0"/>
    <w:rsid w:val="00C60601"/>
    <w:rsid w:val="00C6085D"/>
    <w:rsid w:val="00C60DDB"/>
    <w:rsid w:val="00C62401"/>
    <w:rsid w:val="00C63015"/>
    <w:rsid w:val="00C64A8F"/>
    <w:rsid w:val="00C6501B"/>
    <w:rsid w:val="00C666B9"/>
    <w:rsid w:val="00C6746B"/>
    <w:rsid w:val="00C679F5"/>
    <w:rsid w:val="00C707C9"/>
    <w:rsid w:val="00C72206"/>
    <w:rsid w:val="00C72C21"/>
    <w:rsid w:val="00C730F6"/>
    <w:rsid w:val="00C731F0"/>
    <w:rsid w:val="00C73C29"/>
    <w:rsid w:val="00C8029D"/>
    <w:rsid w:val="00C8044C"/>
    <w:rsid w:val="00C804B7"/>
    <w:rsid w:val="00C80C73"/>
    <w:rsid w:val="00C81DCA"/>
    <w:rsid w:val="00C831FA"/>
    <w:rsid w:val="00C83F03"/>
    <w:rsid w:val="00C844DE"/>
    <w:rsid w:val="00C84A88"/>
    <w:rsid w:val="00C85B9C"/>
    <w:rsid w:val="00C85D0A"/>
    <w:rsid w:val="00C85DD1"/>
    <w:rsid w:val="00C87C57"/>
    <w:rsid w:val="00C87F88"/>
    <w:rsid w:val="00C90588"/>
    <w:rsid w:val="00C9066A"/>
    <w:rsid w:val="00C90F1C"/>
    <w:rsid w:val="00C94496"/>
    <w:rsid w:val="00C976F1"/>
    <w:rsid w:val="00CA1926"/>
    <w:rsid w:val="00CA361E"/>
    <w:rsid w:val="00CA54D6"/>
    <w:rsid w:val="00CA5D43"/>
    <w:rsid w:val="00CA6AF1"/>
    <w:rsid w:val="00CA733A"/>
    <w:rsid w:val="00CA7C7C"/>
    <w:rsid w:val="00CB2102"/>
    <w:rsid w:val="00CB2D0C"/>
    <w:rsid w:val="00CB334F"/>
    <w:rsid w:val="00CB4095"/>
    <w:rsid w:val="00CB4AF9"/>
    <w:rsid w:val="00CB5825"/>
    <w:rsid w:val="00CB6A77"/>
    <w:rsid w:val="00CC1705"/>
    <w:rsid w:val="00CC1B01"/>
    <w:rsid w:val="00CC25D2"/>
    <w:rsid w:val="00CC2C42"/>
    <w:rsid w:val="00CC44EB"/>
    <w:rsid w:val="00CC7619"/>
    <w:rsid w:val="00CD06AB"/>
    <w:rsid w:val="00CD0850"/>
    <w:rsid w:val="00CD1349"/>
    <w:rsid w:val="00CD1B23"/>
    <w:rsid w:val="00CD43FB"/>
    <w:rsid w:val="00CD68B8"/>
    <w:rsid w:val="00CE020B"/>
    <w:rsid w:val="00CE0854"/>
    <w:rsid w:val="00CE1F1C"/>
    <w:rsid w:val="00CE5463"/>
    <w:rsid w:val="00CE6322"/>
    <w:rsid w:val="00CE6FA3"/>
    <w:rsid w:val="00CE7C06"/>
    <w:rsid w:val="00CF00AA"/>
    <w:rsid w:val="00CF1AB5"/>
    <w:rsid w:val="00CF2F93"/>
    <w:rsid w:val="00CF34D5"/>
    <w:rsid w:val="00CF3EBD"/>
    <w:rsid w:val="00CF4015"/>
    <w:rsid w:val="00CF437F"/>
    <w:rsid w:val="00CF4827"/>
    <w:rsid w:val="00CF591C"/>
    <w:rsid w:val="00CF59DC"/>
    <w:rsid w:val="00CF64B4"/>
    <w:rsid w:val="00CF726B"/>
    <w:rsid w:val="00D00171"/>
    <w:rsid w:val="00D00671"/>
    <w:rsid w:val="00D01D26"/>
    <w:rsid w:val="00D0351F"/>
    <w:rsid w:val="00D03D9E"/>
    <w:rsid w:val="00D04B6C"/>
    <w:rsid w:val="00D04D56"/>
    <w:rsid w:val="00D057EB"/>
    <w:rsid w:val="00D05F47"/>
    <w:rsid w:val="00D064CC"/>
    <w:rsid w:val="00D06598"/>
    <w:rsid w:val="00D06B0D"/>
    <w:rsid w:val="00D07504"/>
    <w:rsid w:val="00D1171D"/>
    <w:rsid w:val="00D13F3E"/>
    <w:rsid w:val="00D15CEA"/>
    <w:rsid w:val="00D1702D"/>
    <w:rsid w:val="00D17C55"/>
    <w:rsid w:val="00D2079D"/>
    <w:rsid w:val="00D2146F"/>
    <w:rsid w:val="00D219E0"/>
    <w:rsid w:val="00D21BA3"/>
    <w:rsid w:val="00D24E9B"/>
    <w:rsid w:val="00D2561D"/>
    <w:rsid w:val="00D26171"/>
    <w:rsid w:val="00D26460"/>
    <w:rsid w:val="00D27668"/>
    <w:rsid w:val="00D27C6F"/>
    <w:rsid w:val="00D30947"/>
    <w:rsid w:val="00D32C08"/>
    <w:rsid w:val="00D3403D"/>
    <w:rsid w:val="00D40206"/>
    <w:rsid w:val="00D42602"/>
    <w:rsid w:val="00D42E89"/>
    <w:rsid w:val="00D431D9"/>
    <w:rsid w:val="00D4381F"/>
    <w:rsid w:val="00D4415B"/>
    <w:rsid w:val="00D45244"/>
    <w:rsid w:val="00D4548C"/>
    <w:rsid w:val="00D454F3"/>
    <w:rsid w:val="00D47D67"/>
    <w:rsid w:val="00D50C3A"/>
    <w:rsid w:val="00D550C0"/>
    <w:rsid w:val="00D55513"/>
    <w:rsid w:val="00D57FCB"/>
    <w:rsid w:val="00D60FCF"/>
    <w:rsid w:val="00D62541"/>
    <w:rsid w:val="00D63A5E"/>
    <w:rsid w:val="00D65B6E"/>
    <w:rsid w:val="00D65E27"/>
    <w:rsid w:val="00D6651E"/>
    <w:rsid w:val="00D6676B"/>
    <w:rsid w:val="00D66E36"/>
    <w:rsid w:val="00D66F85"/>
    <w:rsid w:val="00D706B7"/>
    <w:rsid w:val="00D714CE"/>
    <w:rsid w:val="00D72EF3"/>
    <w:rsid w:val="00D73442"/>
    <w:rsid w:val="00D73D0B"/>
    <w:rsid w:val="00D740D4"/>
    <w:rsid w:val="00D74F81"/>
    <w:rsid w:val="00D803BA"/>
    <w:rsid w:val="00D8043E"/>
    <w:rsid w:val="00D81AAE"/>
    <w:rsid w:val="00D82159"/>
    <w:rsid w:val="00D8360D"/>
    <w:rsid w:val="00D8365E"/>
    <w:rsid w:val="00D83D0E"/>
    <w:rsid w:val="00D8406A"/>
    <w:rsid w:val="00D84AB0"/>
    <w:rsid w:val="00D85E02"/>
    <w:rsid w:val="00D87F6B"/>
    <w:rsid w:val="00D90117"/>
    <w:rsid w:val="00D909D6"/>
    <w:rsid w:val="00D90CFC"/>
    <w:rsid w:val="00D92A57"/>
    <w:rsid w:val="00D93CA1"/>
    <w:rsid w:val="00D93CF8"/>
    <w:rsid w:val="00D94525"/>
    <w:rsid w:val="00D95372"/>
    <w:rsid w:val="00D962CC"/>
    <w:rsid w:val="00D96B90"/>
    <w:rsid w:val="00D96F88"/>
    <w:rsid w:val="00DA043D"/>
    <w:rsid w:val="00DA1205"/>
    <w:rsid w:val="00DA13B3"/>
    <w:rsid w:val="00DA2316"/>
    <w:rsid w:val="00DA386C"/>
    <w:rsid w:val="00DA4E61"/>
    <w:rsid w:val="00DA5E60"/>
    <w:rsid w:val="00DA73ED"/>
    <w:rsid w:val="00DB059E"/>
    <w:rsid w:val="00DB467F"/>
    <w:rsid w:val="00DB4EDF"/>
    <w:rsid w:val="00DB6277"/>
    <w:rsid w:val="00DC1839"/>
    <w:rsid w:val="00DC37CD"/>
    <w:rsid w:val="00DC44D6"/>
    <w:rsid w:val="00DC598D"/>
    <w:rsid w:val="00DC5B98"/>
    <w:rsid w:val="00DC6589"/>
    <w:rsid w:val="00DD168E"/>
    <w:rsid w:val="00DD1E6C"/>
    <w:rsid w:val="00DD2ACA"/>
    <w:rsid w:val="00DD3830"/>
    <w:rsid w:val="00DD4777"/>
    <w:rsid w:val="00DD4CB9"/>
    <w:rsid w:val="00DD5F22"/>
    <w:rsid w:val="00DD682D"/>
    <w:rsid w:val="00DD6D63"/>
    <w:rsid w:val="00DD7822"/>
    <w:rsid w:val="00DE095A"/>
    <w:rsid w:val="00DE1A5F"/>
    <w:rsid w:val="00DE396A"/>
    <w:rsid w:val="00DE3C52"/>
    <w:rsid w:val="00DE3DEC"/>
    <w:rsid w:val="00DE521D"/>
    <w:rsid w:val="00DE590A"/>
    <w:rsid w:val="00DE5DFA"/>
    <w:rsid w:val="00DE5F06"/>
    <w:rsid w:val="00DF18C2"/>
    <w:rsid w:val="00DF2034"/>
    <w:rsid w:val="00DF246D"/>
    <w:rsid w:val="00DF2B8D"/>
    <w:rsid w:val="00DF3E19"/>
    <w:rsid w:val="00DF4807"/>
    <w:rsid w:val="00DF60B7"/>
    <w:rsid w:val="00DF6AA8"/>
    <w:rsid w:val="00E0062C"/>
    <w:rsid w:val="00E011A0"/>
    <w:rsid w:val="00E01A2C"/>
    <w:rsid w:val="00E02A7A"/>
    <w:rsid w:val="00E03CC8"/>
    <w:rsid w:val="00E04AEB"/>
    <w:rsid w:val="00E05F26"/>
    <w:rsid w:val="00E0699C"/>
    <w:rsid w:val="00E06F8F"/>
    <w:rsid w:val="00E072A2"/>
    <w:rsid w:val="00E07F96"/>
    <w:rsid w:val="00E113B8"/>
    <w:rsid w:val="00E118F3"/>
    <w:rsid w:val="00E13341"/>
    <w:rsid w:val="00E14082"/>
    <w:rsid w:val="00E15177"/>
    <w:rsid w:val="00E15740"/>
    <w:rsid w:val="00E16BE5"/>
    <w:rsid w:val="00E16C42"/>
    <w:rsid w:val="00E16DB3"/>
    <w:rsid w:val="00E1794A"/>
    <w:rsid w:val="00E17D40"/>
    <w:rsid w:val="00E2025D"/>
    <w:rsid w:val="00E229E0"/>
    <w:rsid w:val="00E2310D"/>
    <w:rsid w:val="00E2319B"/>
    <w:rsid w:val="00E24DAD"/>
    <w:rsid w:val="00E257C4"/>
    <w:rsid w:val="00E25D09"/>
    <w:rsid w:val="00E26C6F"/>
    <w:rsid w:val="00E26E6B"/>
    <w:rsid w:val="00E27F1E"/>
    <w:rsid w:val="00E3134A"/>
    <w:rsid w:val="00E317DE"/>
    <w:rsid w:val="00E32C82"/>
    <w:rsid w:val="00E334FF"/>
    <w:rsid w:val="00E33530"/>
    <w:rsid w:val="00E338FE"/>
    <w:rsid w:val="00E34392"/>
    <w:rsid w:val="00E358CA"/>
    <w:rsid w:val="00E3624E"/>
    <w:rsid w:val="00E40AF7"/>
    <w:rsid w:val="00E42753"/>
    <w:rsid w:val="00E42826"/>
    <w:rsid w:val="00E43EAD"/>
    <w:rsid w:val="00E465E6"/>
    <w:rsid w:val="00E47969"/>
    <w:rsid w:val="00E50BEE"/>
    <w:rsid w:val="00E50D53"/>
    <w:rsid w:val="00E50DFF"/>
    <w:rsid w:val="00E50F03"/>
    <w:rsid w:val="00E52129"/>
    <w:rsid w:val="00E52634"/>
    <w:rsid w:val="00E53EA0"/>
    <w:rsid w:val="00E54047"/>
    <w:rsid w:val="00E54DB1"/>
    <w:rsid w:val="00E54FE0"/>
    <w:rsid w:val="00E55588"/>
    <w:rsid w:val="00E5647F"/>
    <w:rsid w:val="00E569BB"/>
    <w:rsid w:val="00E57803"/>
    <w:rsid w:val="00E60184"/>
    <w:rsid w:val="00E63788"/>
    <w:rsid w:val="00E65705"/>
    <w:rsid w:val="00E65DB8"/>
    <w:rsid w:val="00E675F6"/>
    <w:rsid w:val="00E7162D"/>
    <w:rsid w:val="00E7164D"/>
    <w:rsid w:val="00E726E4"/>
    <w:rsid w:val="00E72C57"/>
    <w:rsid w:val="00E73307"/>
    <w:rsid w:val="00E74718"/>
    <w:rsid w:val="00E75C1A"/>
    <w:rsid w:val="00E767DC"/>
    <w:rsid w:val="00E769FF"/>
    <w:rsid w:val="00E81568"/>
    <w:rsid w:val="00E81C3B"/>
    <w:rsid w:val="00E82327"/>
    <w:rsid w:val="00E82C72"/>
    <w:rsid w:val="00E82D37"/>
    <w:rsid w:val="00E83A74"/>
    <w:rsid w:val="00E8406D"/>
    <w:rsid w:val="00E84C52"/>
    <w:rsid w:val="00E855F6"/>
    <w:rsid w:val="00E86B74"/>
    <w:rsid w:val="00E87A89"/>
    <w:rsid w:val="00E904BD"/>
    <w:rsid w:val="00E91D89"/>
    <w:rsid w:val="00E92C77"/>
    <w:rsid w:val="00E93017"/>
    <w:rsid w:val="00E93963"/>
    <w:rsid w:val="00E93E6F"/>
    <w:rsid w:val="00E9405B"/>
    <w:rsid w:val="00E9537C"/>
    <w:rsid w:val="00E95E11"/>
    <w:rsid w:val="00E96E99"/>
    <w:rsid w:val="00E97875"/>
    <w:rsid w:val="00EA0550"/>
    <w:rsid w:val="00EA0821"/>
    <w:rsid w:val="00EA0CC3"/>
    <w:rsid w:val="00EA174F"/>
    <w:rsid w:val="00EA2146"/>
    <w:rsid w:val="00EA22DC"/>
    <w:rsid w:val="00EA35A5"/>
    <w:rsid w:val="00EA3C1D"/>
    <w:rsid w:val="00EA4010"/>
    <w:rsid w:val="00EA42A8"/>
    <w:rsid w:val="00EA4904"/>
    <w:rsid w:val="00EA5354"/>
    <w:rsid w:val="00EA55F1"/>
    <w:rsid w:val="00EA5E7C"/>
    <w:rsid w:val="00EA63D3"/>
    <w:rsid w:val="00EA7285"/>
    <w:rsid w:val="00EB0E9C"/>
    <w:rsid w:val="00EB10DB"/>
    <w:rsid w:val="00EB1A9C"/>
    <w:rsid w:val="00EB37B2"/>
    <w:rsid w:val="00EB3D38"/>
    <w:rsid w:val="00EB67AF"/>
    <w:rsid w:val="00EB6D08"/>
    <w:rsid w:val="00EB6E34"/>
    <w:rsid w:val="00EC0B8F"/>
    <w:rsid w:val="00EC1342"/>
    <w:rsid w:val="00EC1469"/>
    <w:rsid w:val="00EC3637"/>
    <w:rsid w:val="00EC5031"/>
    <w:rsid w:val="00EC5D05"/>
    <w:rsid w:val="00EC60CD"/>
    <w:rsid w:val="00EC7470"/>
    <w:rsid w:val="00EC7642"/>
    <w:rsid w:val="00ED14E7"/>
    <w:rsid w:val="00ED1FE8"/>
    <w:rsid w:val="00ED265D"/>
    <w:rsid w:val="00ED41D5"/>
    <w:rsid w:val="00ED4424"/>
    <w:rsid w:val="00ED4822"/>
    <w:rsid w:val="00ED63E4"/>
    <w:rsid w:val="00ED661D"/>
    <w:rsid w:val="00EE11BC"/>
    <w:rsid w:val="00EE4D07"/>
    <w:rsid w:val="00EE532F"/>
    <w:rsid w:val="00EE5544"/>
    <w:rsid w:val="00EE6002"/>
    <w:rsid w:val="00EE72D3"/>
    <w:rsid w:val="00EF04A4"/>
    <w:rsid w:val="00EF1F09"/>
    <w:rsid w:val="00EF52EF"/>
    <w:rsid w:val="00EF5972"/>
    <w:rsid w:val="00EF60BA"/>
    <w:rsid w:val="00EF6622"/>
    <w:rsid w:val="00EF79FA"/>
    <w:rsid w:val="00F017F9"/>
    <w:rsid w:val="00F040BA"/>
    <w:rsid w:val="00F04A3E"/>
    <w:rsid w:val="00F06CB3"/>
    <w:rsid w:val="00F06EE9"/>
    <w:rsid w:val="00F10630"/>
    <w:rsid w:val="00F10966"/>
    <w:rsid w:val="00F11BBC"/>
    <w:rsid w:val="00F14252"/>
    <w:rsid w:val="00F14CDE"/>
    <w:rsid w:val="00F150CA"/>
    <w:rsid w:val="00F15134"/>
    <w:rsid w:val="00F15473"/>
    <w:rsid w:val="00F157F1"/>
    <w:rsid w:val="00F1631B"/>
    <w:rsid w:val="00F17FA5"/>
    <w:rsid w:val="00F21297"/>
    <w:rsid w:val="00F2241A"/>
    <w:rsid w:val="00F22739"/>
    <w:rsid w:val="00F23E39"/>
    <w:rsid w:val="00F24498"/>
    <w:rsid w:val="00F26543"/>
    <w:rsid w:val="00F27E2D"/>
    <w:rsid w:val="00F305DD"/>
    <w:rsid w:val="00F307BA"/>
    <w:rsid w:val="00F30CEE"/>
    <w:rsid w:val="00F320A3"/>
    <w:rsid w:val="00F3224F"/>
    <w:rsid w:val="00F3274C"/>
    <w:rsid w:val="00F32A54"/>
    <w:rsid w:val="00F32A81"/>
    <w:rsid w:val="00F32D68"/>
    <w:rsid w:val="00F3551B"/>
    <w:rsid w:val="00F36331"/>
    <w:rsid w:val="00F369CE"/>
    <w:rsid w:val="00F3785C"/>
    <w:rsid w:val="00F37CEE"/>
    <w:rsid w:val="00F40A04"/>
    <w:rsid w:val="00F4370C"/>
    <w:rsid w:val="00F43A46"/>
    <w:rsid w:val="00F454A7"/>
    <w:rsid w:val="00F45886"/>
    <w:rsid w:val="00F4639A"/>
    <w:rsid w:val="00F47A8C"/>
    <w:rsid w:val="00F50A1F"/>
    <w:rsid w:val="00F514B9"/>
    <w:rsid w:val="00F52757"/>
    <w:rsid w:val="00F532B5"/>
    <w:rsid w:val="00F545E5"/>
    <w:rsid w:val="00F54BC0"/>
    <w:rsid w:val="00F564D3"/>
    <w:rsid w:val="00F565D0"/>
    <w:rsid w:val="00F64583"/>
    <w:rsid w:val="00F64BB4"/>
    <w:rsid w:val="00F6667A"/>
    <w:rsid w:val="00F677AB"/>
    <w:rsid w:val="00F6794B"/>
    <w:rsid w:val="00F67B07"/>
    <w:rsid w:val="00F67D2B"/>
    <w:rsid w:val="00F71045"/>
    <w:rsid w:val="00F7165B"/>
    <w:rsid w:val="00F74F05"/>
    <w:rsid w:val="00F75B59"/>
    <w:rsid w:val="00F77752"/>
    <w:rsid w:val="00F8021E"/>
    <w:rsid w:val="00F802FE"/>
    <w:rsid w:val="00F806A9"/>
    <w:rsid w:val="00F85934"/>
    <w:rsid w:val="00F85A42"/>
    <w:rsid w:val="00F9005B"/>
    <w:rsid w:val="00F931B8"/>
    <w:rsid w:val="00F94379"/>
    <w:rsid w:val="00F95A31"/>
    <w:rsid w:val="00F96974"/>
    <w:rsid w:val="00FA0396"/>
    <w:rsid w:val="00FA1385"/>
    <w:rsid w:val="00FA16CB"/>
    <w:rsid w:val="00FA3FE0"/>
    <w:rsid w:val="00FA49E1"/>
    <w:rsid w:val="00FA4FC9"/>
    <w:rsid w:val="00FA594C"/>
    <w:rsid w:val="00FA6544"/>
    <w:rsid w:val="00FA6A32"/>
    <w:rsid w:val="00FA7202"/>
    <w:rsid w:val="00FB1474"/>
    <w:rsid w:val="00FB2805"/>
    <w:rsid w:val="00FB3EE4"/>
    <w:rsid w:val="00FB43A3"/>
    <w:rsid w:val="00FB4EE5"/>
    <w:rsid w:val="00FB6725"/>
    <w:rsid w:val="00FB72DE"/>
    <w:rsid w:val="00FC1E78"/>
    <w:rsid w:val="00FC2FAF"/>
    <w:rsid w:val="00FC5422"/>
    <w:rsid w:val="00FC6D1D"/>
    <w:rsid w:val="00FC6DF2"/>
    <w:rsid w:val="00FC7485"/>
    <w:rsid w:val="00FD08D8"/>
    <w:rsid w:val="00FD0C74"/>
    <w:rsid w:val="00FD1A23"/>
    <w:rsid w:val="00FD1BE8"/>
    <w:rsid w:val="00FD1FF0"/>
    <w:rsid w:val="00FD296A"/>
    <w:rsid w:val="00FD41AF"/>
    <w:rsid w:val="00FD6618"/>
    <w:rsid w:val="00FE262F"/>
    <w:rsid w:val="00FE3186"/>
    <w:rsid w:val="00FE37A4"/>
    <w:rsid w:val="00FE42B1"/>
    <w:rsid w:val="00FE4491"/>
    <w:rsid w:val="00FE5911"/>
    <w:rsid w:val="00FE61EE"/>
    <w:rsid w:val="00FF07BB"/>
    <w:rsid w:val="00FF2084"/>
    <w:rsid w:val="00FF3496"/>
    <w:rsid w:val="00FF3781"/>
    <w:rsid w:val="00FF37A3"/>
    <w:rsid w:val="00FF4186"/>
    <w:rsid w:val="00FF42FD"/>
    <w:rsid w:val="00F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5DDC50"/>
  <w15:chartTrackingRefBased/>
  <w15:docId w15:val="{99E5DB0B-8F46-4034-9FA0-0F72671C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맑은 고딕" w:hAnsi="Times New Roman" w:cs="Times New Roman"/>
        <w:kern w:val="2"/>
        <w:sz w:val="22"/>
        <w:szCs w:val="24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F2489"/>
    <w:pPr>
      <w:widowControl w:val="0"/>
      <w:wordWrap w:val="0"/>
      <w:autoSpaceDE w:val="0"/>
      <w:autoSpaceDN w:val="0"/>
      <w:spacing w:before="120" w:line="300" w:lineRule="auto"/>
      <w:jc w:val="both"/>
    </w:pPr>
  </w:style>
  <w:style w:type="paragraph" w:styleId="11">
    <w:name w:val="heading 1"/>
    <w:basedOn w:val="a5"/>
    <w:next w:val="a5"/>
    <w:qFormat/>
    <w:rsid w:val="00EB1A9C"/>
    <w:pPr>
      <w:numPr>
        <w:numId w:val="3"/>
      </w:numPr>
      <w:spacing w:before="240" w:afterLines="200"/>
      <w:jc w:val="center"/>
      <w:outlineLvl w:val="0"/>
    </w:pPr>
    <w:rPr>
      <w:rFonts w:ascii="Arial" w:hAnsi="Arial"/>
      <w:b/>
      <w:bCs/>
      <w:sz w:val="40"/>
      <w:szCs w:val="28"/>
    </w:rPr>
  </w:style>
  <w:style w:type="paragraph" w:styleId="21">
    <w:name w:val="heading 2"/>
    <w:basedOn w:val="a5"/>
    <w:next w:val="a5"/>
    <w:qFormat/>
    <w:rsid w:val="00EB1A9C"/>
    <w:pPr>
      <w:numPr>
        <w:ilvl w:val="1"/>
        <w:numId w:val="3"/>
      </w:numPr>
      <w:spacing w:beforeLines="200"/>
      <w:jc w:val="center"/>
      <w:outlineLvl w:val="1"/>
    </w:pPr>
    <w:rPr>
      <w:rFonts w:ascii="굴림" w:hAnsi="Arial"/>
      <w:b/>
      <w:sz w:val="24"/>
    </w:rPr>
  </w:style>
  <w:style w:type="paragraph" w:styleId="31">
    <w:name w:val="heading 3"/>
    <w:basedOn w:val="a5"/>
    <w:next w:val="a5"/>
    <w:qFormat/>
    <w:rsid w:val="00EB1A9C"/>
    <w:pPr>
      <w:numPr>
        <w:ilvl w:val="2"/>
        <w:numId w:val="3"/>
      </w:numPr>
      <w:outlineLvl w:val="2"/>
    </w:pPr>
    <w:rPr>
      <w:b/>
    </w:rPr>
  </w:style>
  <w:style w:type="paragraph" w:styleId="41">
    <w:name w:val="heading 4"/>
    <w:basedOn w:val="a5"/>
    <w:next w:val="a5"/>
    <w:link w:val="4Char"/>
    <w:qFormat/>
    <w:rsid w:val="00EB1A9C"/>
    <w:pPr>
      <w:numPr>
        <w:ilvl w:val="3"/>
        <w:numId w:val="3"/>
      </w:numPr>
      <w:outlineLvl w:val="3"/>
    </w:pPr>
    <w:rPr>
      <w:rFonts w:ascii="굴림"/>
      <w:b/>
      <w:bCs/>
    </w:rPr>
  </w:style>
  <w:style w:type="paragraph" w:styleId="51">
    <w:name w:val="heading 5"/>
    <w:basedOn w:val="a5"/>
    <w:next w:val="a5"/>
    <w:link w:val="5Char"/>
    <w:qFormat/>
    <w:rsid w:val="00EB1A9C"/>
    <w:pPr>
      <w:numPr>
        <w:ilvl w:val="4"/>
        <w:numId w:val="3"/>
      </w:numPr>
      <w:spacing w:beforeLines="150"/>
      <w:outlineLvl w:val="4"/>
    </w:pPr>
    <w:rPr>
      <w:b/>
      <w:bCs/>
    </w:rPr>
  </w:style>
  <w:style w:type="paragraph" w:styleId="61">
    <w:name w:val="heading 6"/>
    <w:basedOn w:val="a5"/>
    <w:next w:val="a5"/>
    <w:link w:val="6Char"/>
    <w:qFormat/>
    <w:rsid w:val="00EB1A9C"/>
    <w:pPr>
      <w:numPr>
        <w:ilvl w:val="5"/>
        <w:numId w:val="3"/>
      </w:numPr>
      <w:outlineLvl w:val="5"/>
    </w:pPr>
    <w:rPr>
      <w:bCs/>
    </w:rPr>
  </w:style>
  <w:style w:type="paragraph" w:styleId="71">
    <w:name w:val="heading 7"/>
    <w:basedOn w:val="a5"/>
    <w:next w:val="a5"/>
    <w:link w:val="7Char"/>
    <w:qFormat/>
    <w:rsid w:val="00EB1A9C"/>
    <w:pPr>
      <w:numPr>
        <w:ilvl w:val="6"/>
        <w:numId w:val="3"/>
      </w:numPr>
      <w:outlineLvl w:val="6"/>
    </w:pPr>
    <w:rPr>
      <w:color w:val="000000"/>
      <w:szCs w:val="20"/>
    </w:rPr>
  </w:style>
  <w:style w:type="paragraph" w:styleId="8">
    <w:name w:val="heading 8"/>
    <w:basedOn w:val="a5"/>
    <w:next w:val="a5"/>
    <w:link w:val="8Char"/>
    <w:qFormat/>
    <w:rsid w:val="00EB1A9C"/>
    <w:pPr>
      <w:numPr>
        <w:ilvl w:val="7"/>
        <w:numId w:val="3"/>
      </w:numPr>
      <w:tabs>
        <w:tab w:val="left" w:pos="1276"/>
      </w:tabs>
      <w:outlineLvl w:val="7"/>
    </w:pPr>
  </w:style>
  <w:style w:type="paragraph" w:styleId="9">
    <w:name w:val="heading 9"/>
    <w:basedOn w:val="a5"/>
    <w:next w:val="a5"/>
    <w:qFormat/>
    <w:rsid w:val="00EB1A9C"/>
    <w:pPr>
      <w:numPr>
        <w:ilvl w:val="8"/>
        <w:numId w:val="3"/>
      </w:numPr>
      <w:outlineLvl w:val="8"/>
    </w:pPr>
    <w:rPr>
      <w:rFonts w:ascii="굴림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4Char">
    <w:name w:val="제목 4 Char"/>
    <w:link w:val="41"/>
    <w:rsid w:val="00677FD3"/>
    <w:rPr>
      <w:rFonts w:ascii="굴림" w:eastAsia="굴림"/>
      <w:b/>
      <w:bCs/>
      <w:kern w:val="2"/>
      <w:sz w:val="22"/>
      <w:szCs w:val="24"/>
    </w:rPr>
  </w:style>
  <w:style w:type="character" w:customStyle="1" w:styleId="5Char">
    <w:name w:val="제목 5 Char"/>
    <w:link w:val="51"/>
    <w:rsid w:val="00677FD3"/>
    <w:rPr>
      <w:rFonts w:eastAsia="굴림"/>
      <w:b/>
      <w:bCs/>
      <w:kern w:val="2"/>
      <w:sz w:val="22"/>
      <w:szCs w:val="24"/>
    </w:rPr>
  </w:style>
  <w:style w:type="character" w:customStyle="1" w:styleId="6Char">
    <w:name w:val="제목 6 Char"/>
    <w:link w:val="61"/>
    <w:rsid w:val="000B50EF"/>
    <w:rPr>
      <w:rFonts w:eastAsia="굴림"/>
      <w:bCs/>
      <w:kern w:val="2"/>
      <w:sz w:val="22"/>
      <w:szCs w:val="24"/>
    </w:rPr>
  </w:style>
  <w:style w:type="character" w:customStyle="1" w:styleId="7Char">
    <w:name w:val="제목 7 Char"/>
    <w:link w:val="71"/>
    <w:rsid w:val="00982B0C"/>
    <w:rPr>
      <w:rFonts w:eastAsia="굴림"/>
      <w:color w:val="000000"/>
      <w:kern w:val="2"/>
      <w:sz w:val="22"/>
    </w:rPr>
  </w:style>
  <w:style w:type="character" w:customStyle="1" w:styleId="8Char">
    <w:name w:val="제목 8 Char"/>
    <w:link w:val="8"/>
    <w:rsid w:val="004A5D40"/>
    <w:rPr>
      <w:rFonts w:eastAsia="굴림"/>
      <w:kern w:val="2"/>
      <w:sz w:val="22"/>
      <w:szCs w:val="24"/>
    </w:rPr>
  </w:style>
  <w:style w:type="paragraph" w:customStyle="1" w:styleId="a9">
    <w:name w:val="바탕글"/>
    <w:link w:val="Char"/>
    <w:rsid w:val="00EB1A9C"/>
    <w:pPr>
      <w:widowControl w:val="0"/>
      <w:tabs>
        <w:tab w:val="left" w:pos="0"/>
      </w:tabs>
      <w:wordWrap w:val="0"/>
      <w:adjustRightInd w:val="0"/>
      <w:spacing w:line="500" w:lineRule="exact"/>
    </w:pPr>
    <w:rPr>
      <w:rFonts w:ascii="바탕체" w:eastAsia="바탕체"/>
      <w:color w:val="000000"/>
    </w:rPr>
  </w:style>
  <w:style w:type="character" w:customStyle="1" w:styleId="Char">
    <w:name w:val="바탕글 Char"/>
    <w:link w:val="a9"/>
    <w:rsid w:val="00683968"/>
    <w:rPr>
      <w:rFonts w:ascii="바탕체" w:eastAsia="바탕체"/>
      <w:color w:val="000000"/>
      <w:sz w:val="22"/>
      <w:lang w:val="en-US" w:eastAsia="ko-KR" w:bidi="ar-SA"/>
    </w:rPr>
  </w:style>
  <w:style w:type="paragraph" w:customStyle="1" w:styleId="aa">
    <w:name w:val="쪽 번호"/>
    <w:rsid w:val="00EB1A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</w:pPr>
    <w:rPr>
      <w:rFonts w:ascii="바탕체" w:eastAsia="바탕체"/>
      <w:color w:val="000000"/>
    </w:rPr>
  </w:style>
  <w:style w:type="paragraph" w:styleId="ab">
    <w:name w:val="Plain Text"/>
    <w:basedOn w:val="a5"/>
    <w:rsid w:val="00EB1A9C"/>
    <w:pPr>
      <w:autoSpaceDE/>
      <w:autoSpaceDN/>
    </w:pPr>
    <w:rPr>
      <w:rFonts w:ascii="바탕체" w:eastAsia="바탕체" w:hAnsi="Courier New"/>
      <w:szCs w:val="20"/>
    </w:rPr>
  </w:style>
  <w:style w:type="paragraph" w:styleId="ac">
    <w:name w:val="header"/>
    <w:basedOn w:val="a5"/>
    <w:link w:val="Char0"/>
    <w:uiPriority w:val="99"/>
    <w:rsid w:val="00EB1A9C"/>
    <w:pPr>
      <w:tabs>
        <w:tab w:val="center" w:pos="4252"/>
        <w:tab w:val="right" w:pos="8504"/>
      </w:tabs>
      <w:snapToGrid w:val="0"/>
    </w:pPr>
  </w:style>
  <w:style w:type="paragraph" w:styleId="ad">
    <w:name w:val="footer"/>
    <w:basedOn w:val="a5"/>
    <w:link w:val="Char1"/>
    <w:uiPriority w:val="99"/>
    <w:rsid w:val="00EB1A9C"/>
    <w:pPr>
      <w:tabs>
        <w:tab w:val="center" w:pos="4252"/>
        <w:tab w:val="right" w:pos="8504"/>
      </w:tabs>
      <w:snapToGrid w:val="0"/>
    </w:pPr>
  </w:style>
  <w:style w:type="paragraph" w:customStyle="1" w:styleId="a3">
    <w:name w:val="조"/>
    <w:basedOn w:val="a5"/>
    <w:rsid w:val="00EB1A9C"/>
    <w:pPr>
      <w:numPr>
        <w:numId w:val="1"/>
      </w:numPr>
    </w:pPr>
    <w:rPr>
      <w:b/>
    </w:rPr>
  </w:style>
  <w:style w:type="paragraph" w:customStyle="1" w:styleId="a2">
    <w:name w:val="장"/>
    <w:basedOn w:val="a3"/>
    <w:rsid w:val="00EB1A9C"/>
    <w:pPr>
      <w:numPr>
        <w:numId w:val="2"/>
      </w:numPr>
    </w:pPr>
  </w:style>
  <w:style w:type="character" w:styleId="ae">
    <w:name w:val="page number"/>
    <w:basedOn w:val="a6"/>
    <w:rsid w:val="00EB1A9C"/>
  </w:style>
  <w:style w:type="paragraph" w:styleId="af">
    <w:name w:val="Normal (Web)"/>
    <w:basedOn w:val="a5"/>
    <w:rsid w:val="00EB1A9C"/>
    <w:pPr>
      <w:widowControl/>
      <w:wordWrap/>
      <w:autoSpaceDE/>
      <w:autoSpaceDN/>
      <w:adjustRightInd w:val="0"/>
      <w:spacing w:before="100" w:beforeAutospacing="1" w:after="100" w:afterAutospacing="1" w:line="360" w:lineRule="auto"/>
      <w:jc w:val="left"/>
    </w:pPr>
    <w:rPr>
      <w:rFonts w:ascii="바탕" w:eastAsia="바탕" w:hAnsi="바탕"/>
      <w:kern w:val="0"/>
      <w:sz w:val="24"/>
    </w:rPr>
  </w:style>
  <w:style w:type="paragraph" w:customStyle="1" w:styleId="a">
    <w:name w:val="항"/>
    <w:basedOn w:val="a5"/>
    <w:rsid w:val="00EB1A9C"/>
    <w:pPr>
      <w:numPr>
        <w:numId w:val="4"/>
      </w:numPr>
      <w:tabs>
        <w:tab w:val="left" w:pos="0"/>
        <w:tab w:val="left" w:pos="8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</w:pPr>
    <w:rPr>
      <w:spacing w:val="3"/>
      <w:kern w:val="0"/>
      <w:szCs w:val="20"/>
    </w:rPr>
  </w:style>
  <w:style w:type="paragraph" w:customStyle="1" w:styleId="af0">
    <w:name w:val="당사자표시"/>
    <w:basedOn w:val="a5"/>
    <w:rsid w:val="00EB1A9C"/>
    <w:pPr>
      <w:tabs>
        <w:tab w:val="left" w:pos="540"/>
      </w:tabs>
      <w:spacing w:before="240"/>
      <w:ind w:left="539" w:hangingChars="245" w:hanging="539"/>
    </w:pPr>
  </w:style>
  <w:style w:type="paragraph" w:customStyle="1" w:styleId="af1">
    <w:name w:val="통지처"/>
    <w:basedOn w:val="a5"/>
    <w:rsid w:val="00EB1A9C"/>
    <w:pPr>
      <w:tabs>
        <w:tab w:val="left" w:pos="1440"/>
        <w:tab w:val="left" w:pos="1800"/>
        <w:tab w:val="left" w:pos="3060"/>
      </w:tabs>
      <w:wordWrap/>
      <w:spacing w:before="0"/>
    </w:pPr>
  </w:style>
  <w:style w:type="paragraph" w:customStyle="1" w:styleId="af2">
    <w:name w:val="서명은다음면에"/>
    <w:basedOn w:val="a5"/>
    <w:rsid w:val="00EB1A9C"/>
    <w:pPr>
      <w:spacing w:before="720" w:line="360" w:lineRule="auto"/>
      <w:jc w:val="center"/>
    </w:pPr>
    <w:rPr>
      <w:rFonts w:hAnsi="굴림"/>
      <w:i/>
      <w:iCs/>
    </w:rPr>
  </w:style>
  <w:style w:type="paragraph" w:customStyle="1" w:styleId="22">
    <w:name w:val="표준앞2줄띄기"/>
    <w:basedOn w:val="a5"/>
    <w:rsid w:val="00EB1A9C"/>
    <w:pPr>
      <w:spacing w:beforeLines="200"/>
    </w:pPr>
  </w:style>
  <w:style w:type="paragraph" w:customStyle="1" w:styleId="af3">
    <w:name w:val="전문"/>
    <w:basedOn w:val="a5"/>
    <w:rsid w:val="00EB1A9C"/>
    <w:pPr>
      <w:spacing w:beforeLines="200"/>
      <w:jc w:val="center"/>
    </w:pPr>
    <w:rPr>
      <w:b/>
      <w:bCs/>
    </w:rPr>
  </w:style>
  <w:style w:type="paragraph" w:customStyle="1" w:styleId="af4">
    <w:name w:val="기명날인란"/>
    <w:basedOn w:val="af1"/>
    <w:rsid w:val="00EB1A9C"/>
  </w:style>
  <w:style w:type="paragraph" w:styleId="af5">
    <w:name w:val="Balloon Text"/>
    <w:basedOn w:val="a5"/>
    <w:semiHidden/>
    <w:rsid w:val="00EB1A9C"/>
    <w:rPr>
      <w:rFonts w:ascii="Arial" w:eastAsia="돋움" w:hAnsi="Arial"/>
      <w:sz w:val="18"/>
      <w:szCs w:val="18"/>
    </w:rPr>
  </w:style>
  <w:style w:type="character" w:styleId="af6">
    <w:name w:val="annotation reference"/>
    <w:semiHidden/>
    <w:rsid w:val="00F2241A"/>
    <w:rPr>
      <w:sz w:val="18"/>
      <w:szCs w:val="18"/>
    </w:rPr>
  </w:style>
  <w:style w:type="paragraph" w:styleId="af7">
    <w:name w:val="annotation text"/>
    <w:basedOn w:val="a5"/>
    <w:link w:val="Char2"/>
    <w:semiHidden/>
    <w:rsid w:val="00F2241A"/>
    <w:pPr>
      <w:jc w:val="left"/>
    </w:pPr>
  </w:style>
  <w:style w:type="paragraph" w:styleId="af8">
    <w:name w:val="annotation subject"/>
    <w:basedOn w:val="af7"/>
    <w:next w:val="af7"/>
    <w:semiHidden/>
    <w:rsid w:val="00F2241A"/>
    <w:rPr>
      <w:b/>
      <w:bCs/>
    </w:rPr>
  </w:style>
  <w:style w:type="paragraph" w:customStyle="1" w:styleId="42">
    <w:name w:val="스타일4"/>
    <w:basedOn w:val="a9"/>
    <w:rsid w:val="006C6070"/>
    <w:pPr>
      <w:tabs>
        <w:tab w:val="clear" w:pos="0"/>
      </w:tabs>
      <w:autoSpaceDN w:val="0"/>
      <w:snapToGrid w:val="0"/>
      <w:spacing w:line="460" w:lineRule="atLeast"/>
      <w:jc w:val="both"/>
    </w:pPr>
    <w:rPr>
      <w:rFonts w:ascii="Times New Roman"/>
      <w:bCs/>
      <w:spacing w:val="3"/>
      <w:sz w:val="23"/>
    </w:rPr>
  </w:style>
  <w:style w:type="character" w:styleId="af9">
    <w:name w:val="Hyperlink"/>
    <w:rsid w:val="00BF4721"/>
    <w:rPr>
      <w:color w:val="0000FF"/>
      <w:u w:val="single"/>
    </w:rPr>
  </w:style>
  <w:style w:type="character" w:customStyle="1" w:styleId="EmailStyle371">
    <w:name w:val="EmailStyle371"/>
    <w:semiHidden/>
    <w:rsid w:val="003C485C"/>
    <w:rPr>
      <w:rFonts w:ascii="굴림" w:eastAsia="굴림" w:hAnsi="Arial" w:cs="Arial"/>
      <w:color w:val="auto"/>
      <w:sz w:val="20"/>
      <w:szCs w:val="20"/>
    </w:rPr>
  </w:style>
  <w:style w:type="table" w:styleId="afa">
    <w:name w:val="Table Grid"/>
    <w:basedOn w:val="a7"/>
    <w:uiPriority w:val="59"/>
    <w:rsid w:val="00E5558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Revision"/>
    <w:hidden/>
    <w:uiPriority w:val="99"/>
    <w:semiHidden/>
    <w:rsid w:val="00870B2B"/>
    <w:rPr>
      <w:rFonts w:eastAsia="굴림"/>
    </w:rPr>
  </w:style>
  <w:style w:type="paragraph" w:styleId="afc">
    <w:name w:val="List Paragraph"/>
    <w:basedOn w:val="a5"/>
    <w:uiPriority w:val="34"/>
    <w:qFormat/>
    <w:rsid w:val="00E60184"/>
    <w:pPr>
      <w:ind w:leftChars="400" w:left="800"/>
    </w:pPr>
  </w:style>
  <w:style w:type="paragraph" w:styleId="12">
    <w:name w:val="toc 1"/>
    <w:basedOn w:val="a5"/>
    <w:next w:val="a5"/>
    <w:autoRedefine/>
    <w:semiHidden/>
    <w:rsid w:val="004800D0"/>
    <w:pPr>
      <w:spacing w:before="240" w:after="120"/>
      <w:jc w:val="left"/>
    </w:pPr>
    <w:rPr>
      <w:rFonts w:eastAsia="바탕"/>
      <w:bCs/>
      <w:sz w:val="20"/>
      <w:szCs w:val="20"/>
    </w:rPr>
  </w:style>
  <w:style w:type="paragraph" w:styleId="23">
    <w:name w:val="toc 2"/>
    <w:basedOn w:val="a5"/>
    <w:next w:val="a5"/>
    <w:autoRedefine/>
    <w:semiHidden/>
    <w:rsid w:val="004800D0"/>
    <w:pPr>
      <w:ind w:left="220"/>
      <w:jc w:val="left"/>
    </w:pPr>
    <w:rPr>
      <w:rFonts w:eastAsia="바탕"/>
      <w:iCs/>
      <w:sz w:val="20"/>
      <w:szCs w:val="20"/>
    </w:rPr>
  </w:style>
  <w:style w:type="paragraph" w:styleId="80">
    <w:name w:val="toc 8"/>
    <w:basedOn w:val="a5"/>
    <w:next w:val="a5"/>
    <w:autoRedefine/>
    <w:semiHidden/>
    <w:rsid w:val="001E7FA1"/>
    <w:pPr>
      <w:spacing w:before="0"/>
      <w:ind w:left="1540"/>
      <w:jc w:val="left"/>
    </w:pPr>
    <w:rPr>
      <w:sz w:val="20"/>
      <w:szCs w:val="20"/>
    </w:rPr>
  </w:style>
  <w:style w:type="paragraph" w:styleId="52">
    <w:name w:val="toc 5"/>
    <w:basedOn w:val="a5"/>
    <w:next w:val="a5"/>
    <w:autoRedefine/>
    <w:semiHidden/>
    <w:rsid w:val="004800D0"/>
    <w:pPr>
      <w:spacing w:before="0"/>
      <w:ind w:left="880"/>
      <w:jc w:val="left"/>
    </w:pPr>
    <w:rPr>
      <w:rFonts w:eastAsia="바탕"/>
      <w:sz w:val="20"/>
      <w:szCs w:val="20"/>
    </w:rPr>
  </w:style>
  <w:style w:type="paragraph" w:styleId="43">
    <w:name w:val="toc 4"/>
    <w:basedOn w:val="a5"/>
    <w:next w:val="a5"/>
    <w:autoRedefine/>
    <w:semiHidden/>
    <w:rsid w:val="004800D0"/>
    <w:pPr>
      <w:spacing w:before="0"/>
      <w:ind w:left="660"/>
      <w:jc w:val="left"/>
    </w:pPr>
    <w:rPr>
      <w:sz w:val="20"/>
      <w:szCs w:val="20"/>
    </w:rPr>
  </w:style>
  <w:style w:type="paragraph" w:styleId="32">
    <w:name w:val="toc 3"/>
    <w:basedOn w:val="a5"/>
    <w:next w:val="a5"/>
    <w:autoRedefine/>
    <w:semiHidden/>
    <w:rsid w:val="004800D0"/>
    <w:pPr>
      <w:spacing w:before="0"/>
      <w:ind w:left="440"/>
      <w:jc w:val="left"/>
    </w:pPr>
    <w:rPr>
      <w:sz w:val="20"/>
      <w:szCs w:val="20"/>
    </w:rPr>
  </w:style>
  <w:style w:type="paragraph" w:styleId="62">
    <w:name w:val="toc 6"/>
    <w:basedOn w:val="a5"/>
    <w:next w:val="a5"/>
    <w:autoRedefine/>
    <w:semiHidden/>
    <w:rsid w:val="004800D0"/>
    <w:pPr>
      <w:spacing w:before="0"/>
      <w:ind w:left="1100"/>
      <w:jc w:val="left"/>
    </w:pPr>
    <w:rPr>
      <w:sz w:val="20"/>
      <w:szCs w:val="20"/>
    </w:rPr>
  </w:style>
  <w:style w:type="paragraph" w:styleId="72">
    <w:name w:val="toc 7"/>
    <w:basedOn w:val="a5"/>
    <w:next w:val="a5"/>
    <w:autoRedefine/>
    <w:semiHidden/>
    <w:rsid w:val="004800D0"/>
    <w:pPr>
      <w:spacing w:before="0"/>
      <w:ind w:left="1320"/>
      <w:jc w:val="left"/>
    </w:pPr>
    <w:rPr>
      <w:sz w:val="20"/>
      <w:szCs w:val="20"/>
    </w:rPr>
  </w:style>
  <w:style w:type="paragraph" w:styleId="90">
    <w:name w:val="toc 9"/>
    <w:basedOn w:val="a5"/>
    <w:next w:val="a5"/>
    <w:autoRedefine/>
    <w:semiHidden/>
    <w:rsid w:val="004800D0"/>
    <w:pPr>
      <w:spacing w:before="0"/>
      <w:ind w:left="1760"/>
      <w:jc w:val="left"/>
    </w:pPr>
    <w:rPr>
      <w:sz w:val="20"/>
      <w:szCs w:val="20"/>
    </w:rPr>
  </w:style>
  <w:style w:type="paragraph" w:customStyle="1" w:styleId="2-1">
    <w:name w:val="혜인2-1"/>
    <w:basedOn w:val="a5"/>
    <w:rsid w:val="00266D3F"/>
    <w:pPr>
      <w:adjustRightInd w:val="0"/>
      <w:spacing w:beforeLines="50" w:before="0" w:line="0" w:lineRule="atLeast"/>
      <w:textAlignment w:val="baseline"/>
    </w:pPr>
    <w:rPr>
      <w:rFonts w:eastAsia="바탕"/>
    </w:rPr>
  </w:style>
  <w:style w:type="paragraph" w:styleId="afd">
    <w:name w:val="Date"/>
    <w:basedOn w:val="a5"/>
    <w:next w:val="a5"/>
    <w:rsid w:val="00677FD3"/>
    <w:pPr>
      <w:adjustRightInd w:val="0"/>
      <w:spacing w:before="0" w:line="360" w:lineRule="atLeast"/>
      <w:textAlignment w:val="baseline"/>
    </w:pPr>
    <w:rPr>
      <w:rFonts w:ascii="바탕" w:eastAsia="바탕"/>
      <w:sz w:val="20"/>
    </w:rPr>
  </w:style>
  <w:style w:type="paragraph" w:styleId="afe">
    <w:name w:val="footnote text"/>
    <w:basedOn w:val="a5"/>
    <w:semiHidden/>
    <w:rsid w:val="00677FD3"/>
    <w:pPr>
      <w:adjustRightInd w:val="0"/>
      <w:snapToGrid w:val="0"/>
      <w:spacing w:before="0" w:line="360" w:lineRule="atLeast"/>
      <w:jc w:val="left"/>
      <w:textAlignment w:val="baseline"/>
    </w:pPr>
    <w:rPr>
      <w:rFonts w:ascii="바탕" w:eastAsia="바탕"/>
      <w:sz w:val="20"/>
    </w:rPr>
  </w:style>
  <w:style w:type="paragraph" w:customStyle="1" w:styleId="FileName">
    <w:name w:val="File Name :"/>
    <w:rsid w:val="00677FD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70" w:lineRule="auto"/>
      <w:ind w:left="100" w:right="1100"/>
      <w:jc w:val="both"/>
      <w:textAlignment w:val="baseline"/>
    </w:pPr>
    <w:rPr>
      <w:rFonts w:ascii="바탕체" w:eastAsia="바탕체"/>
      <w:color w:val="000000"/>
      <w:sz w:val="18"/>
      <w:szCs w:val="18"/>
    </w:rPr>
  </w:style>
  <w:style w:type="paragraph" w:customStyle="1" w:styleId="91">
    <w:name w:val="머리말(중고딕9)"/>
    <w:rsid w:val="00677FD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  <w:textAlignment w:val="baseline"/>
    </w:pPr>
    <w:rPr>
      <w:rFonts w:ascii="바탕체" w:eastAsia="바탕체"/>
      <w:color w:val="000000"/>
      <w:sz w:val="18"/>
      <w:szCs w:val="18"/>
    </w:rPr>
  </w:style>
  <w:style w:type="paragraph" w:styleId="33">
    <w:name w:val="List Bullet 3"/>
    <w:basedOn w:val="a5"/>
    <w:autoRedefine/>
    <w:rsid w:val="00677FD3"/>
    <w:pPr>
      <w:tabs>
        <w:tab w:val="num" w:pos="1752"/>
      </w:tabs>
      <w:adjustRightInd w:val="0"/>
      <w:spacing w:before="0" w:line="360" w:lineRule="atLeast"/>
      <w:ind w:leftChars="600" w:left="1752" w:hangingChars="200" w:hanging="360"/>
      <w:textAlignment w:val="baseline"/>
    </w:pPr>
    <w:rPr>
      <w:rFonts w:ascii="바탕" w:eastAsia="바탕"/>
      <w:sz w:val="20"/>
    </w:rPr>
  </w:style>
  <w:style w:type="paragraph" w:styleId="aff">
    <w:name w:val="List"/>
    <w:basedOn w:val="a5"/>
    <w:rsid w:val="00677FD3"/>
    <w:pPr>
      <w:adjustRightInd w:val="0"/>
      <w:spacing w:before="0" w:line="360" w:lineRule="atLeast"/>
      <w:ind w:leftChars="200" w:left="100" w:hangingChars="200" w:hanging="200"/>
      <w:textAlignment w:val="baseline"/>
    </w:pPr>
    <w:rPr>
      <w:rFonts w:ascii="바탕" w:eastAsia="바탕"/>
      <w:sz w:val="20"/>
    </w:rPr>
  </w:style>
  <w:style w:type="paragraph" w:styleId="24">
    <w:name w:val="List 2"/>
    <w:basedOn w:val="a5"/>
    <w:rsid w:val="00677FD3"/>
    <w:pPr>
      <w:adjustRightInd w:val="0"/>
      <w:spacing w:before="0" w:line="360" w:lineRule="atLeast"/>
      <w:ind w:leftChars="400" w:left="100" w:hangingChars="200" w:hanging="200"/>
      <w:textAlignment w:val="baseline"/>
    </w:pPr>
    <w:rPr>
      <w:rFonts w:ascii="바탕" w:eastAsia="바탕"/>
      <w:sz w:val="20"/>
    </w:rPr>
  </w:style>
  <w:style w:type="paragraph" w:styleId="25">
    <w:name w:val="List Bullet 2"/>
    <w:basedOn w:val="a5"/>
    <w:autoRedefine/>
    <w:rsid w:val="00677FD3"/>
    <w:pPr>
      <w:tabs>
        <w:tab w:val="num" w:pos="786"/>
      </w:tabs>
      <w:adjustRightInd w:val="0"/>
      <w:spacing w:before="0" w:line="360" w:lineRule="atLeast"/>
      <w:ind w:leftChars="400" w:left="786" w:hangingChars="200" w:hanging="360"/>
      <w:textAlignment w:val="baseline"/>
    </w:pPr>
    <w:rPr>
      <w:rFonts w:ascii="바탕" w:eastAsia="바탕"/>
      <w:sz w:val="20"/>
    </w:rPr>
  </w:style>
  <w:style w:type="paragraph" w:styleId="aff0">
    <w:name w:val="List Continue"/>
    <w:basedOn w:val="a5"/>
    <w:rsid w:val="00677FD3"/>
    <w:pPr>
      <w:adjustRightInd w:val="0"/>
      <w:spacing w:before="0" w:after="180" w:line="360" w:lineRule="atLeast"/>
      <w:ind w:leftChars="200" w:left="425"/>
      <w:textAlignment w:val="baseline"/>
    </w:pPr>
    <w:rPr>
      <w:rFonts w:ascii="바탕" w:eastAsia="바탕"/>
      <w:sz w:val="20"/>
    </w:rPr>
  </w:style>
  <w:style w:type="paragraph" w:styleId="26">
    <w:name w:val="List Continue 2"/>
    <w:basedOn w:val="a5"/>
    <w:rsid w:val="00677FD3"/>
    <w:pPr>
      <w:adjustRightInd w:val="0"/>
      <w:spacing w:before="0" w:after="180" w:line="360" w:lineRule="atLeast"/>
      <w:ind w:leftChars="400" w:left="850"/>
      <w:textAlignment w:val="baseline"/>
    </w:pPr>
    <w:rPr>
      <w:rFonts w:ascii="바탕" w:eastAsia="바탕"/>
      <w:sz w:val="20"/>
    </w:rPr>
  </w:style>
  <w:style w:type="paragraph" w:styleId="aff1">
    <w:name w:val="Title"/>
    <w:basedOn w:val="a5"/>
    <w:qFormat/>
    <w:rsid w:val="00677FD3"/>
    <w:pPr>
      <w:adjustRightInd w:val="0"/>
      <w:spacing w:before="240" w:after="120" w:line="360" w:lineRule="atLeast"/>
      <w:jc w:val="center"/>
      <w:textAlignment w:val="baseline"/>
      <w:outlineLvl w:val="0"/>
    </w:pPr>
    <w:rPr>
      <w:rFonts w:ascii="Arial" w:eastAsia="돋움" w:hAnsi="Arial" w:cs="Arial"/>
      <w:b/>
      <w:bCs/>
      <w:sz w:val="32"/>
      <w:szCs w:val="32"/>
    </w:rPr>
  </w:style>
  <w:style w:type="paragraph" w:styleId="aff2">
    <w:name w:val="Body Text"/>
    <w:basedOn w:val="a5"/>
    <w:rsid w:val="00677FD3"/>
    <w:pPr>
      <w:adjustRightInd w:val="0"/>
      <w:spacing w:before="0" w:after="180" w:line="360" w:lineRule="atLeast"/>
      <w:textAlignment w:val="baseline"/>
    </w:pPr>
    <w:rPr>
      <w:rFonts w:ascii="바탕" w:eastAsia="바탕"/>
      <w:sz w:val="20"/>
    </w:rPr>
  </w:style>
  <w:style w:type="paragraph" w:styleId="aff3">
    <w:name w:val="Body Text Indent"/>
    <w:basedOn w:val="a5"/>
    <w:rsid w:val="00677FD3"/>
    <w:pPr>
      <w:adjustRightInd w:val="0"/>
      <w:spacing w:before="0" w:after="180" w:line="360" w:lineRule="atLeast"/>
      <w:ind w:leftChars="400" w:left="851"/>
      <w:textAlignment w:val="baseline"/>
    </w:pPr>
    <w:rPr>
      <w:rFonts w:ascii="바탕" w:eastAsia="바탕"/>
      <w:sz w:val="20"/>
    </w:rPr>
  </w:style>
  <w:style w:type="paragraph" w:customStyle="1" w:styleId="uc0uc0">
    <w:name w:val="맙uc0엁uc0뇛"/>
    <w:rsid w:val="00677FD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60" w:lineRule="auto"/>
      <w:jc w:val="both"/>
    </w:pPr>
    <w:rPr>
      <w:rFonts w:ascii="신명조" w:eastAsia="신명조"/>
      <w:color w:val="000000"/>
      <w:szCs w:val="22"/>
    </w:rPr>
  </w:style>
  <w:style w:type="paragraph" w:customStyle="1" w:styleId="13">
    <w:name w:val="혜인1"/>
    <w:basedOn w:val="a5"/>
    <w:rsid w:val="00677FD3"/>
    <w:pPr>
      <w:adjustRightInd w:val="0"/>
      <w:spacing w:beforeLines="50" w:before="0" w:line="0" w:lineRule="atLeast"/>
      <w:jc w:val="center"/>
      <w:textAlignment w:val="baseline"/>
    </w:pPr>
    <w:rPr>
      <w:rFonts w:eastAsia="바탕"/>
      <w:b/>
      <w:bCs/>
      <w:sz w:val="32"/>
    </w:rPr>
  </w:style>
  <w:style w:type="paragraph" w:customStyle="1" w:styleId="27">
    <w:name w:val="혜인2"/>
    <w:basedOn w:val="a5"/>
    <w:rsid w:val="00677FD3"/>
    <w:pPr>
      <w:adjustRightInd w:val="0"/>
      <w:spacing w:beforeLines="50" w:before="0" w:line="0" w:lineRule="atLeast"/>
      <w:jc w:val="center"/>
      <w:textAlignment w:val="baseline"/>
    </w:pPr>
    <w:rPr>
      <w:rFonts w:eastAsia="바탕"/>
      <w:b/>
    </w:rPr>
  </w:style>
  <w:style w:type="paragraph" w:customStyle="1" w:styleId="14">
    <w:name w:val="부록1"/>
    <w:basedOn w:val="a5"/>
    <w:rsid w:val="00677FD3"/>
    <w:pPr>
      <w:adjustRightInd w:val="0"/>
      <w:spacing w:beforeLines="12" w:before="0" w:line="360" w:lineRule="atLeast"/>
      <w:textAlignment w:val="baseline"/>
    </w:pPr>
    <w:rPr>
      <w:rFonts w:ascii="바탕" w:eastAsia="바탕"/>
      <w:sz w:val="20"/>
    </w:rPr>
  </w:style>
  <w:style w:type="paragraph" w:customStyle="1" w:styleId="34">
    <w:name w:val="혜인3"/>
    <w:basedOn w:val="a5"/>
    <w:rsid w:val="00677FD3"/>
    <w:pPr>
      <w:adjustRightInd w:val="0"/>
      <w:spacing w:beforeLines="12" w:before="0" w:line="360" w:lineRule="atLeast"/>
      <w:textAlignment w:val="baseline"/>
    </w:pPr>
    <w:rPr>
      <w:rFonts w:ascii="바탕" w:eastAsia="바탕"/>
      <w:sz w:val="20"/>
    </w:rPr>
  </w:style>
  <w:style w:type="paragraph" w:customStyle="1" w:styleId="3-1">
    <w:name w:val="혜인3-1"/>
    <w:basedOn w:val="a5"/>
    <w:rsid w:val="00677FD3"/>
    <w:pPr>
      <w:adjustRightInd w:val="0"/>
      <w:spacing w:beforeLines="12" w:before="0" w:line="360" w:lineRule="atLeast"/>
      <w:jc w:val="center"/>
      <w:textAlignment w:val="baseline"/>
    </w:pPr>
    <w:rPr>
      <w:rFonts w:ascii="바탕" w:eastAsia="바탕"/>
      <w:b/>
      <w:sz w:val="24"/>
    </w:rPr>
  </w:style>
  <w:style w:type="character" w:customStyle="1" w:styleId="CharChar3">
    <w:name w:val="Char Char3"/>
    <w:rsid w:val="00677FD3"/>
    <w:rPr>
      <w:rFonts w:eastAsia="굴림"/>
      <w:bCs/>
      <w:kern w:val="2"/>
      <w:sz w:val="22"/>
      <w:szCs w:val="24"/>
      <w:lang w:val="en-US" w:eastAsia="ko-KR" w:bidi="ar-SA"/>
    </w:rPr>
  </w:style>
  <w:style w:type="character" w:styleId="aff4">
    <w:name w:val="FollowedHyperlink"/>
    <w:rsid w:val="00677FD3"/>
    <w:rPr>
      <w:color w:val="800080"/>
      <w:u w:val="single"/>
    </w:rPr>
  </w:style>
  <w:style w:type="paragraph" w:customStyle="1" w:styleId="aff5">
    <w:name w:val="송무_표준"/>
    <w:rsid w:val="00D92A57"/>
    <w:pPr>
      <w:wordWrap w:val="0"/>
      <w:autoSpaceDE w:val="0"/>
      <w:autoSpaceDN w:val="0"/>
      <w:spacing w:line="360" w:lineRule="auto"/>
      <w:jc w:val="both"/>
    </w:pPr>
    <w:rPr>
      <w:rFonts w:eastAsia="바탕체"/>
      <w:sz w:val="24"/>
    </w:rPr>
  </w:style>
  <w:style w:type="paragraph" w:customStyle="1" w:styleId="body1">
    <w:name w:val="송무_body1"/>
    <w:basedOn w:val="aff5"/>
    <w:rsid w:val="00D92A57"/>
    <w:pPr>
      <w:spacing w:after="360"/>
      <w:ind w:left="510" w:firstLine="255"/>
    </w:pPr>
  </w:style>
  <w:style w:type="paragraph" w:customStyle="1" w:styleId="a4">
    <w:name w:val="글머리표(하이픈)"/>
    <w:basedOn w:val="body1"/>
    <w:rsid w:val="00D92A57"/>
    <w:pPr>
      <w:numPr>
        <w:numId w:val="14"/>
      </w:numPr>
      <w:spacing w:after="0" w:line="300" w:lineRule="auto"/>
    </w:pPr>
  </w:style>
  <w:style w:type="paragraph" w:customStyle="1" w:styleId="a0">
    <w:name w:val="글머리표(원)"/>
    <w:basedOn w:val="body1"/>
    <w:rsid w:val="00D92A57"/>
    <w:pPr>
      <w:numPr>
        <w:numId w:val="13"/>
      </w:numPr>
      <w:spacing w:after="0" w:line="300" w:lineRule="auto"/>
    </w:pPr>
  </w:style>
  <w:style w:type="paragraph" w:customStyle="1" w:styleId="aff6">
    <w:name w:val="법무_표준"/>
    <w:rsid w:val="00D92A57"/>
    <w:pPr>
      <w:wordWrap w:val="0"/>
      <w:autoSpaceDE w:val="0"/>
      <w:autoSpaceDN w:val="0"/>
      <w:spacing w:line="300" w:lineRule="auto"/>
      <w:jc w:val="both"/>
    </w:pPr>
    <w:rPr>
      <w:rFonts w:eastAsia="바탕체"/>
      <w:sz w:val="24"/>
    </w:rPr>
  </w:style>
  <w:style w:type="paragraph" w:customStyle="1" w:styleId="a1">
    <w:name w:val="글머리표(네모)"/>
    <w:basedOn w:val="aff6"/>
    <w:rsid w:val="00D92A57"/>
    <w:pPr>
      <w:numPr>
        <w:numId w:val="12"/>
      </w:numPr>
    </w:pPr>
  </w:style>
  <w:style w:type="paragraph" w:customStyle="1" w:styleId="body">
    <w:name w:val="법무_body"/>
    <w:basedOn w:val="aff6"/>
    <w:rsid w:val="00D92A57"/>
    <w:pPr>
      <w:spacing w:after="240"/>
    </w:pPr>
  </w:style>
  <w:style w:type="paragraph" w:customStyle="1" w:styleId="10">
    <w:name w:val="법무1"/>
    <w:basedOn w:val="aff6"/>
    <w:rsid w:val="00D92A57"/>
    <w:pPr>
      <w:numPr>
        <w:numId w:val="5"/>
      </w:numPr>
      <w:spacing w:before="360" w:after="160"/>
    </w:pPr>
    <w:rPr>
      <w:b/>
      <w:u w:val="single"/>
    </w:rPr>
  </w:style>
  <w:style w:type="paragraph" w:customStyle="1" w:styleId="-10">
    <w:name w:val="법무-1"/>
    <w:basedOn w:val="aff6"/>
    <w:rsid w:val="00D92A57"/>
    <w:pPr>
      <w:numPr>
        <w:numId w:val="6"/>
      </w:numPr>
      <w:tabs>
        <w:tab w:val="clear" w:pos="0"/>
        <w:tab w:val="num" w:pos="567"/>
      </w:tabs>
      <w:spacing w:before="360" w:after="160"/>
    </w:pPr>
    <w:rPr>
      <w:b/>
      <w:u w:val="single"/>
    </w:rPr>
  </w:style>
  <w:style w:type="paragraph" w:customStyle="1" w:styleId="20">
    <w:name w:val="법무2"/>
    <w:basedOn w:val="aff6"/>
    <w:rsid w:val="00D92A57"/>
    <w:pPr>
      <w:numPr>
        <w:ilvl w:val="1"/>
        <w:numId w:val="5"/>
      </w:numPr>
      <w:spacing w:after="160"/>
    </w:pPr>
    <w:rPr>
      <w:b/>
    </w:rPr>
  </w:style>
  <w:style w:type="paragraph" w:customStyle="1" w:styleId="-20">
    <w:name w:val="법무-2"/>
    <w:basedOn w:val="aff6"/>
    <w:rsid w:val="00D92A57"/>
    <w:pPr>
      <w:numPr>
        <w:ilvl w:val="1"/>
        <w:numId w:val="6"/>
      </w:numPr>
      <w:spacing w:after="160"/>
    </w:pPr>
    <w:rPr>
      <w:b/>
    </w:rPr>
  </w:style>
  <w:style w:type="paragraph" w:customStyle="1" w:styleId="30">
    <w:name w:val="법무3"/>
    <w:basedOn w:val="aff6"/>
    <w:rsid w:val="00D92A57"/>
    <w:pPr>
      <w:numPr>
        <w:ilvl w:val="2"/>
        <w:numId w:val="5"/>
      </w:numPr>
      <w:spacing w:after="160"/>
    </w:pPr>
  </w:style>
  <w:style w:type="paragraph" w:customStyle="1" w:styleId="-30">
    <w:name w:val="법무-3"/>
    <w:basedOn w:val="aff6"/>
    <w:rsid w:val="00D92A57"/>
    <w:pPr>
      <w:numPr>
        <w:ilvl w:val="2"/>
        <w:numId w:val="6"/>
      </w:numPr>
      <w:spacing w:after="160"/>
    </w:pPr>
  </w:style>
  <w:style w:type="paragraph" w:customStyle="1" w:styleId="40">
    <w:name w:val="법무4"/>
    <w:basedOn w:val="aff6"/>
    <w:rsid w:val="00D92A57"/>
    <w:pPr>
      <w:numPr>
        <w:ilvl w:val="3"/>
        <w:numId w:val="5"/>
      </w:numPr>
      <w:spacing w:after="160"/>
    </w:pPr>
  </w:style>
  <w:style w:type="paragraph" w:customStyle="1" w:styleId="-40">
    <w:name w:val="법무-4"/>
    <w:basedOn w:val="aff6"/>
    <w:rsid w:val="00D92A57"/>
    <w:pPr>
      <w:numPr>
        <w:ilvl w:val="3"/>
        <w:numId w:val="6"/>
      </w:numPr>
      <w:spacing w:after="160"/>
    </w:pPr>
  </w:style>
  <w:style w:type="paragraph" w:customStyle="1" w:styleId="50">
    <w:name w:val="법무5"/>
    <w:basedOn w:val="aff6"/>
    <w:rsid w:val="00D92A57"/>
    <w:pPr>
      <w:numPr>
        <w:ilvl w:val="4"/>
        <w:numId w:val="5"/>
      </w:numPr>
      <w:spacing w:after="160"/>
    </w:pPr>
  </w:style>
  <w:style w:type="paragraph" w:customStyle="1" w:styleId="-50">
    <w:name w:val="법무-5"/>
    <w:basedOn w:val="aff6"/>
    <w:rsid w:val="00D92A57"/>
    <w:pPr>
      <w:numPr>
        <w:ilvl w:val="4"/>
        <w:numId w:val="6"/>
      </w:numPr>
      <w:spacing w:after="160"/>
    </w:pPr>
  </w:style>
  <w:style w:type="paragraph" w:customStyle="1" w:styleId="60">
    <w:name w:val="법무6"/>
    <w:basedOn w:val="aff6"/>
    <w:rsid w:val="00D92A57"/>
    <w:pPr>
      <w:numPr>
        <w:ilvl w:val="5"/>
        <w:numId w:val="5"/>
      </w:numPr>
      <w:spacing w:after="160"/>
    </w:pPr>
  </w:style>
  <w:style w:type="paragraph" w:customStyle="1" w:styleId="-60">
    <w:name w:val="법무-6"/>
    <w:basedOn w:val="aff6"/>
    <w:rsid w:val="00D92A57"/>
    <w:pPr>
      <w:numPr>
        <w:ilvl w:val="5"/>
        <w:numId w:val="6"/>
      </w:numPr>
      <w:spacing w:after="160"/>
    </w:pPr>
  </w:style>
  <w:style w:type="paragraph" w:customStyle="1" w:styleId="70">
    <w:name w:val="법무7"/>
    <w:basedOn w:val="aff6"/>
    <w:rsid w:val="00D92A57"/>
    <w:pPr>
      <w:numPr>
        <w:ilvl w:val="6"/>
        <w:numId w:val="5"/>
      </w:numPr>
      <w:spacing w:after="160"/>
    </w:pPr>
  </w:style>
  <w:style w:type="paragraph" w:customStyle="1" w:styleId="-70">
    <w:name w:val="법무-7"/>
    <w:basedOn w:val="aff6"/>
    <w:rsid w:val="00D92A57"/>
    <w:pPr>
      <w:numPr>
        <w:ilvl w:val="6"/>
        <w:numId w:val="6"/>
      </w:numPr>
      <w:spacing w:after="160"/>
    </w:pPr>
  </w:style>
  <w:style w:type="paragraph" w:customStyle="1" w:styleId="body0">
    <w:name w:val="송무_body"/>
    <w:basedOn w:val="aff5"/>
    <w:rsid w:val="00D92A57"/>
    <w:pPr>
      <w:spacing w:after="360"/>
      <w:ind w:firstLine="255"/>
    </w:pPr>
  </w:style>
  <w:style w:type="paragraph" w:customStyle="1" w:styleId="1">
    <w:name w:val="송무1"/>
    <w:basedOn w:val="aff5"/>
    <w:rsid w:val="00D92A57"/>
    <w:pPr>
      <w:numPr>
        <w:numId w:val="7"/>
      </w:numPr>
      <w:spacing w:before="900" w:after="360"/>
    </w:pPr>
    <w:rPr>
      <w:b/>
      <w:sz w:val="28"/>
      <w:szCs w:val="28"/>
      <w:u w:val="single"/>
    </w:rPr>
  </w:style>
  <w:style w:type="paragraph" w:customStyle="1" w:styleId="-1">
    <w:name w:val="송무-1"/>
    <w:basedOn w:val="aff5"/>
    <w:rsid w:val="00D92A57"/>
    <w:pPr>
      <w:numPr>
        <w:numId w:val="8"/>
      </w:numPr>
      <w:spacing w:before="480" w:after="360"/>
    </w:pPr>
  </w:style>
  <w:style w:type="paragraph" w:customStyle="1" w:styleId="2">
    <w:name w:val="송무2"/>
    <w:basedOn w:val="aff5"/>
    <w:rsid w:val="00D92A57"/>
    <w:pPr>
      <w:numPr>
        <w:ilvl w:val="1"/>
        <w:numId w:val="7"/>
      </w:numPr>
      <w:spacing w:after="360"/>
    </w:pPr>
    <w:rPr>
      <w:b/>
      <w:sz w:val="26"/>
      <w:szCs w:val="26"/>
    </w:rPr>
  </w:style>
  <w:style w:type="paragraph" w:customStyle="1" w:styleId="-2">
    <w:name w:val="송무-2"/>
    <w:basedOn w:val="aff5"/>
    <w:rsid w:val="00D92A57"/>
    <w:pPr>
      <w:numPr>
        <w:ilvl w:val="1"/>
        <w:numId w:val="8"/>
      </w:numPr>
      <w:spacing w:after="360"/>
    </w:pPr>
  </w:style>
  <w:style w:type="paragraph" w:customStyle="1" w:styleId="3">
    <w:name w:val="송무3"/>
    <w:basedOn w:val="aff5"/>
    <w:rsid w:val="00D92A57"/>
    <w:pPr>
      <w:numPr>
        <w:ilvl w:val="2"/>
        <w:numId w:val="7"/>
      </w:numPr>
      <w:spacing w:after="360"/>
    </w:pPr>
    <w:rPr>
      <w:u w:val="single"/>
    </w:rPr>
  </w:style>
  <w:style w:type="paragraph" w:customStyle="1" w:styleId="-3">
    <w:name w:val="송무-3"/>
    <w:basedOn w:val="aff5"/>
    <w:rsid w:val="00D92A57"/>
    <w:pPr>
      <w:numPr>
        <w:ilvl w:val="2"/>
        <w:numId w:val="8"/>
      </w:numPr>
      <w:spacing w:after="360"/>
    </w:pPr>
  </w:style>
  <w:style w:type="paragraph" w:customStyle="1" w:styleId="4">
    <w:name w:val="송무4"/>
    <w:basedOn w:val="aff5"/>
    <w:rsid w:val="00D92A57"/>
    <w:pPr>
      <w:numPr>
        <w:ilvl w:val="3"/>
        <w:numId w:val="7"/>
      </w:numPr>
      <w:spacing w:after="360"/>
    </w:pPr>
  </w:style>
  <w:style w:type="paragraph" w:customStyle="1" w:styleId="-4">
    <w:name w:val="송무-4"/>
    <w:basedOn w:val="aff5"/>
    <w:rsid w:val="00D92A57"/>
    <w:pPr>
      <w:numPr>
        <w:ilvl w:val="3"/>
        <w:numId w:val="8"/>
      </w:numPr>
      <w:spacing w:after="360"/>
    </w:pPr>
  </w:style>
  <w:style w:type="paragraph" w:customStyle="1" w:styleId="5">
    <w:name w:val="송무5"/>
    <w:basedOn w:val="aff5"/>
    <w:rsid w:val="00D92A57"/>
    <w:pPr>
      <w:numPr>
        <w:ilvl w:val="4"/>
        <w:numId w:val="7"/>
      </w:numPr>
      <w:spacing w:after="360"/>
    </w:pPr>
  </w:style>
  <w:style w:type="paragraph" w:customStyle="1" w:styleId="-5">
    <w:name w:val="송무-5"/>
    <w:basedOn w:val="aff5"/>
    <w:rsid w:val="00D92A57"/>
    <w:pPr>
      <w:numPr>
        <w:ilvl w:val="4"/>
        <w:numId w:val="8"/>
      </w:numPr>
      <w:spacing w:after="360"/>
    </w:pPr>
  </w:style>
  <w:style w:type="paragraph" w:customStyle="1" w:styleId="6">
    <w:name w:val="송무6"/>
    <w:basedOn w:val="aff5"/>
    <w:rsid w:val="00D92A57"/>
    <w:pPr>
      <w:numPr>
        <w:ilvl w:val="5"/>
        <w:numId w:val="7"/>
      </w:numPr>
      <w:spacing w:after="360"/>
    </w:pPr>
  </w:style>
  <w:style w:type="paragraph" w:customStyle="1" w:styleId="-6">
    <w:name w:val="송무-6"/>
    <w:basedOn w:val="aff5"/>
    <w:rsid w:val="00D92A57"/>
    <w:pPr>
      <w:numPr>
        <w:ilvl w:val="5"/>
        <w:numId w:val="8"/>
      </w:numPr>
      <w:spacing w:after="360"/>
    </w:pPr>
  </w:style>
  <w:style w:type="paragraph" w:customStyle="1" w:styleId="7">
    <w:name w:val="송무7"/>
    <w:basedOn w:val="aff5"/>
    <w:rsid w:val="00D92A57"/>
    <w:pPr>
      <w:numPr>
        <w:ilvl w:val="6"/>
        <w:numId w:val="7"/>
      </w:numPr>
      <w:spacing w:after="360"/>
    </w:pPr>
  </w:style>
  <w:style w:type="paragraph" w:customStyle="1" w:styleId="-7">
    <w:name w:val="송무-7"/>
    <w:basedOn w:val="aff5"/>
    <w:rsid w:val="00D92A57"/>
    <w:pPr>
      <w:numPr>
        <w:ilvl w:val="6"/>
        <w:numId w:val="8"/>
      </w:numPr>
      <w:spacing w:after="360"/>
    </w:pPr>
  </w:style>
  <w:style w:type="paragraph" w:customStyle="1" w:styleId="WYStandard">
    <w:name w:val="WY_Standard"/>
    <w:basedOn w:val="a5"/>
    <w:rsid w:val="00D92A57"/>
    <w:pPr>
      <w:widowControl/>
      <w:autoSpaceDE/>
      <w:autoSpaceDN/>
      <w:adjustRightInd w:val="0"/>
      <w:spacing w:before="0" w:line="240" w:lineRule="auto"/>
    </w:pPr>
    <w:rPr>
      <w:rFonts w:eastAsia="바탕체"/>
      <w:kern w:val="0"/>
      <w:sz w:val="24"/>
      <w:szCs w:val="20"/>
    </w:rPr>
  </w:style>
  <w:style w:type="paragraph" w:customStyle="1" w:styleId="element">
    <w:name w:val="element"/>
    <w:basedOn w:val="WYStandard"/>
    <w:rsid w:val="00D92A57"/>
    <w:pPr>
      <w:numPr>
        <w:numId w:val="9"/>
      </w:numPr>
      <w:spacing w:after="240"/>
      <w:ind w:right="1134"/>
    </w:pPr>
  </w:style>
  <w:style w:type="paragraph" w:customStyle="1" w:styleId="WYBody">
    <w:name w:val="WY_Body"/>
    <w:basedOn w:val="WYStandard"/>
    <w:rsid w:val="00D92A57"/>
    <w:pPr>
      <w:spacing w:after="240"/>
    </w:pPr>
  </w:style>
  <w:style w:type="paragraph" w:customStyle="1" w:styleId="WY1">
    <w:name w:val="WY1"/>
    <w:basedOn w:val="WYStandard"/>
    <w:rsid w:val="00D92A57"/>
    <w:pPr>
      <w:numPr>
        <w:numId w:val="10"/>
      </w:numPr>
      <w:spacing w:before="240" w:after="240"/>
    </w:pPr>
    <w:rPr>
      <w:b/>
    </w:rPr>
  </w:style>
  <w:style w:type="paragraph" w:customStyle="1" w:styleId="WY-1">
    <w:name w:val="WY-1"/>
    <w:basedOn w:val="WYStandard"/>
    <w:rsid w:val="00D92A57"/>
    <w:pPr>
      <w:numPr>
        <w:numId w:val="11"/>
      </w:numPr>
      <w:spacing w:before="240" w:after="240"/>
    </w:pPr>
    <w:rPr>
      <w:b/>
    </w:rPr>
  </w:style>
  <w:style w:type="paragraph" w:customStyle="1" w:styleId="WY2">
    <w:name w:val="WY2"/>
    <w:basedOn w:val="WYStandard"/>
    <w:rsid w:val="00D92A57"/>
    <w:pPr>
      <w:numPr>
        <w:ilvl w:val="1"/>
        <w:numId w:val="10"/>
      </w:numPr>
      <w:spacing w:after="240"/>
    </w:pPr>
    <w:rPr>
      <w:b/>
    </w:rPr>
  </w:style>
  <w:style w:type="paragraph" w:customStyle="1" w:styleId="WY-2">
    <w:name w:val="WY-2"/>
    <w:basedOn w:val="WYStandard"/>
    <w:rsid w:val="00D92A57"/>
    <w:pPr>
      <w:numPr>
        <w:ilvl w:val="1"/>
        <w:numId w:val="11"/>
      </w:numPr>
      <w:spacing w:after="240"/>
    </w:pPr>
    <w:rPr>
      <w:b/>
    </w:rPr>
  </w:style>
  <w:style w:type="paragraph" w:customStyle="1" w:styleId="WY3">
    <w:name w:val="WY3"/>
    <w:basedOn w:val="WYStandard"/>
    <w:rsid w:val="00D92A57"/>
    <w:pPr>
      <w:numPr>
        <w:ilvl w:val="2"/>
        <w:numId w:val="10"/>
      </w:numPr>
      <w:spacing w:after="240"/>
    </w:pPr>
  </w:style>
  <w:style w:type="paragraph" w:customStyle="1" w:styleId="WY-3">
    <w:name w:val="WY-3"/>
    <w:basedOn w:val="WYStandard"/>
    <w:rsid w:val="00D92A57"/>
    <w:pPr>
      <w:numPr>
        <w:ilvl w:val="2"/>
        <w:numId w:val="11"/>
      </w:numPr>
      <w:spacing w:after="240"/>
    </w:pPr>
  </w:style>
  <w:style w:type="paragraph" w:customStyle="1" w:styleId="WY4">
    <w:name w:val="WY4"/>
    <w:basedOn w:val="WYStandard"/>
    <w:rsid w:val="00D92A57"/>
    <w:pPr>
      <w:numPr>
        <w:ilvl w:val="3"/>
        <w:numId w:val="10"/>
      </w:numPr>
      <w:spacing w:after="240"/>
    </w:pPr>
  </w:style>
  <w:style w:type="paragraph" w:customStyle="1" w:styleId="WY-4">
    <w:name w:val="WY-4"/>
    <w:basedOn w:val="WYStandard"/>
    <w:rsid w:val="00D92A57"/>
    <w:pPr>
      <w:numPr>
        <w:ilvl w:val="3"/>
        <w:numId w:val="11"/>
      </w:numPr>
      <w:spacing w:after="240"/>
    </w:pPr>
  </w:style>
  <w:style w:type="character" w:customStyle="1" w:styleId="15">
    <w:name w:val="스타일1"/>
    <w:qFormat/>
    <w:rsid w:val="00D92A57"/>
    <w:rPr>
      <w:rFonts w:ascii="Times New Roman" w:eastAsia="바탕체" w:hAnsi="Times New Roman"/>
      <w:b/>
      <w:spacing w:val="3"/>
      <w:sz w:val="22"/>
    </w:rPr>
  </w:style>
  <w:style w:type="character" w:customStyle="1" w:styleId="Char0">
    <w:name w:val="머리글 Char"/>
    <w:link w:val="ac"/>
    <w:uiPriority w:val="99"/>
    <w:rsid w:val="00B47B7D"/>
    <w:rPr>
      <w:rFonts w:eastAsia="굴림"/>
      <w:kern w:val="2"/>
      <w:sz w:val="22"/>
      <w:szCs w:val="24"/>
    </w:rPr>
  </w:style>
  <w:style w:type="character" w:customStyle="1" w:styleId="Char1">
    <w:name w:val="바닥글 Char"/>
    <w:link w:val="ad"/>
    <w:uiPriority w:val="99"/>
    <w:rsid w:val="00CF34D5"/>
    <w:rPr>
      <w:rFonts w:eastAsia="굴림"/>
      <w:kern w:val="2"/>
      <w:sz w:val="22"/>
      <w:szCs w:val="24"/>
    </w:rPr>
  </w:style>
  <w:style w:type="character" w:customStyle="1" w:styleId="Char2">
    <w:name w:val="메모 텍스트 Char"/>
    <w:basedOn w:val="a6"/>
    <w:link w:val="af7"/>
    <w:semiHidden/>
    <w:rsid w:val="00715F7E"/>
    <w:rPr>
      <w:rFonts w:eastAsia="굴림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wsohn\My%20Documents\MSWORD_Templates\YY&#44228;&#50557;&#49436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68FB4C-D1BE-4318-BA91-13BF818ED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YY계약서</Template>
  <TotalTime>4</TotalTime>
  <Pages>9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원(￦)</vt:lpstr>
    </vt:vector>
  </TitlesOfParts>
  <Company>k</Company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원(￦)</dc:title>
  <dc:subject/>
  <dc:creator>dwsohn</dc:creator>
  <cp:keywords/>
  <cp:lastModifiedBy>김수종</cp:lastModifiedBy>
  <cp:revision>5</cp:revision>
  <cp:lastPrinted>2014-10-20T01:52:00Z</cp:lastPrinted>
  <dcterms:created xsi:type="dcterms:W3CDTF">2026-04-10T06:00:00Z</dcterms:created>
  <dcterms:modified xsi:type="dcterms:W3CDTF">2026-04-10T06:06:00Z</dcterms:modified>
</cp:coreProperties>
</file>